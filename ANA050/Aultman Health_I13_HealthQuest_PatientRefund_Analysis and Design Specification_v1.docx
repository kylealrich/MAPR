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B699" w14:textId="77777777" w:rsidR="002769F7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6EDFEAD" w14:textId="62D2DD54" w:rsidR="00941EF9" w:rsidRDefault="000A2149">
          <w:pPr>
            <w:pStyle w:val="Title-Major"/>
          </w:pPr>
          <w:r>
            <w:t>AULTMAN HEALTH</w:t>
          </w:r>
        </w:p>
      </w:sdtContent>
    </w:sdt>
    <w:p w14:paraId="485D5A92" w14:textId="0ADF13CF" w:rsidR="005B796F" w:rsidRDefault="005B796F" w:rsidP="005B796F">
      <w:pPr>
        <w:pStyle w:val="BodyText"/>
        <w:rPr>
          <w:rStyle w:val="HighlightedVariable"/>
          <w:sz w:val="48"/>
        </w:rPr>
      </w:pPr>
      <w:r>
        <w:rPr>
          <w:rStyle w:val="HighlightedVariable"/>
          <w:sz w:val="48"/>
        </w:rPr>
        <w:t>I</w:t>
      </w:r>
      <w:r w:rsidR="002A3162">
        <w:rPr>
          <w:rStyle w:val="HighlightedVariable"/>
          <w:sz w:val="48"/>
        </w:rPr>
        <w:t>1</w:t>
      </w:r>
      <w:r w:rsidR="003066AD">
        <w:rPr>
          <w:rStyle w:val="HighlightedVariable"/>
          <w:sz w:val="48"/>
        </w:rPr>
        <w:t>3</w:t>
      </w:r>
      <w:r>
        <w:rPr>
          <w:rStyle w:val="HighlightedVariable"/>
          <w:sz w:val="48"/>
        </w:rPr>
        <w:t xml:space="preserve"> </w:t>
      </w:r>
      <w:r w:rsidR="003066AD">
        <w:rPr>
          <w:rStyle w:val="HighlightedVariable"/>
          <w:sz w:val="48"/>
        </w:rPr>
        <w:t>Healt</w:t>
      </w:r>
      <w:r w:rsidR="009B52E0">
        <w:rPr>
          <w:rStyle w:val="HighlightedVariable"/>
          <w:sz w:val="48"/>
        </w:rPr>
        <w:t xml:space="preserve">h </w:t>
      </w:r>
      <w:r w:rsidR="003066AD">
        <w:rPr>
          <w:rStyle w:val="HighlightedVariable"/>
          <w:sz w:val="48"/>
        </w:rPr>
        <w:t>Quest</w:t>
      </w:r>
      <w:r w:rsidR="009B52E0">
        <w:rPr>
          <w:rStyle w:val="HighlightedVariable"/>
          <w:sz w:val="48"/>
        </w:rPr>
        <w:t xml:space="preserve"> Patient Refund</w:t>
      </w:r>
    </w:p>
    <w:p w14:paraId="40687619" w14:textId="07D0087A" w:rsidR="005B796F" w:rsidRPr="00A545DB" w:rsidRDefault="009B52E0" w:rsidP="005B796F">
      <w:pPr>
        <w:pStyle w:val="Subject"/>
        <w:rPr>
          <w:rStyle w:val="HighlightedVariable"/>
          <w:sz w:val="40"/>
          <w:szCs w:val="40"/>
        </w:rPr>
      </w:pPr>
      <w:r>
        <w:rPr>
          <w:rStyle w:val="HighlightedVariable"/>
          <w:sz w:val="40"/>
          <w:szCs w:val="40"/>
        </w:rPr>
        <w:t>Inbound</w:t>
      </w:r>
      <w:r w:rsidR="002618BD">
        <w:rPr>
          <w:rStyle w:val="HighlightedVariable"/>
          <w:sz w:val="40"/>
          <w:szCs w:val="40"/>
        </w:rPr>
        <w:t>/Outbound</w:t>
      </w:r>
      <w:r w:rsidR="005B796F">
        <w:rPr>
          <w:rStyle w:val="HighlightedVariable"/>
          <w:sz w:val="40"/>
          <w:szCs w:val="40"/>
        </w:rPr>
        <w:t xml:space="preserve"> Interface (</w:t>
      </w:r>
      <w:r>
        <w:rPr>
          <w:rStyle w:val="HighlightedVariable"/>
          <w:sz w:val="40"/>
          <w:szCs w:val="40"/>
        </w:rPr>
        <w:t>Healthquest</w:t>
      </w:r>
      <w:r w:rsidR="005B796F">
        <w:rPr>
          <w:rStyle w:val="HighlightedVariable"/>
          <w:sz w:val="40"/>
          <w:szCs w:val="40"/>
        </w:rPr>
        <w:t xml:space="preserve"> -&gt; </w:t>
      </w:r>
      <w:r>
        <w:rPr>
          <w:rStyle w:val="HighlightedVariable"/>
          <w:sz w:val="40"/>
          <w:szCs w:val="40"/>
        </w:rPr>
        <w:t>FSM</w:t>
      </w:r>
      <w:r w:rsidR="005B796F">
        <w:rPr>
          <w:rStyle w:val="HighlightedVariable"/>
          <w:sz w:val="40"/>
          <w:szCs w:val="40"/>
        </w:rPr>
        <w:t>)</w:t>
      </w:r>
    </w:p>
    <w:p w14:paraId="4D95FAEA" w14:textId="77777777" w:rsidR="009612D4" w:rsidRDefault="009612D4" w:rsidP="00D43BF7">
      <w:pPr>
        <w:pStyle w:val="BodyText"/>
        <w:rPr>
          <w:sz w:val="48"/>
        </w:rPr>
      </w:pPr>
    </w:p>
    <w:p w14:paraId="5696FA0B" w14:textId="6F5631EB" w:rsidR="00483B02" w:rsidRDefault="00483B02" w:rsidP="00D43BF7">
      <w:pPr>
        <w:pStyle w:val="BodyText"/>
        <w:rPr>
          <w:sz w:val="48"/>
        </w:rPr>
      </w:pPr>
    </w:p>
    <w:p w14:paraId="6B43CFD2" w14:textId="4D12E22D" w:rsidR="00941EF9" w:rsidRDefault="00941EF9" w:rsidP="00ED68D6">
      <w:pPr>
        <w:pStyle w:val="BodyText"/>
        <w:ind w:left="0"/>
      </w:pPr>
    </w:p>
    <w:p w14:paraId="2BB58371" w14:textId="77777777" w:rsidR="00976FDA" w:rsidRDefault="00976FDA">
      <w:pPr>
        <w:pStyle w:val="BodyText"/>
      </w:pPr>
    </w:p>
    <w:p w14:paraId="59948FFA" w14:textId="77777777" w:rsidR="00976FDA" w:rsidRDefault="00976FDA">
      <w:pPr>
        <w:pStyle w:val="BodyText"/>
      </w:pPr>
    </w:p>
    <w:p w14:paraId="2975F134" w14:textId="77777777" w:rsidR="00C201DB" w:rsidRDefault="00C201DB" w:rsidP="009612D4">
      <w:pPr>
        <w:pStyle w:val="BodyText"/>
        <w:ind w:left="0"/>
      </w:pPr>
    </w:p>
    <w:tbl>
      <w:tblPr>
        <w:tblStyle w:val="InforTable0"/>
        <w:tblpPr w:leftFromText="180" w:rightFromText="180" w:vertAnchor="text" w:horzAnchor="page" w:tblpX="2361" w:tblpY="882"/>
        <w:tblW w:w="0" w:type="auto"/>
        <w:tblLook w:val="04A0" w:firstRow="1" w:lastRow="0" w:firstColumn="1" w:lastColumn="0" w:noHBand="0" w:noVBand="1"/>
      </w:tblPr>
      <w:tblGrid>
        <w:gridCol w:w="4338"/>
        <w:gridCol w:w="4410"/>
      </w:tblGrid>
      <w:tr w:rsidR="006F5289" w14:paraId="43382825" w14:textId="77777777" w:rsidTr="006F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58807D24" w14:textId="77777777" w:rsidR="006F5289" w:rsidRDefault="006F5289" w:rsidP="006F5289">
            <w:pPr>
              <w:pStyle w:val="BodyText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4410" w:type="dxa"/>
          </w:tcPr>
          <w:p w14:paraId="544DAECF" w14:textId="77777777" w:rsidR="006F5289" w:rsidRDefault="006F5289" w:rsidP="006F5289">
            <w:pPr>
              <w:pStyle w:val="BodyText"/>
              <w:spacing w:before="60" w:after="60"/>
              <w:ind w:left="0"/>
            </w:pPr>
          </w:p>
        </w:tc>
      </w:tr>
      <w:tr w:rsidR="006F5289" w14:paraId="0EF75881" w14:textId="77777777" w:rsidTr="006F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5C68F153" w14:textId="77777777" w:rsidR="006F5289" w:rsidRPr="00FA128A" w:rsidRDefault="006F5289" w:rsidP="006F528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4410" w:type="dxa"/>
          </w:tcPr>
          <w:p w14:paraId="40FEEDD8" w14:textId="0D8C7AA8" w:rsidR="006F5289" w:rsidRPr="00FA128A" w:rsidRDefault="0040076C" w:rsidP="006F528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>
              <w:rPr>
                <w:rStyle w:val="HighlightedVariable"/>
              </w:rPr>
              <w:t>Paolo Enrico Vicente, Daryll Blu Papellero</w:t>
            </w:r>
          </w:p>
        </w:tc>
      </w:tr>
      <w:tr w:rsidR="006F5289" w14:paraId="4D429D9C" w14:textId="77777777" w:rsidTr="006F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420B08F5" w14:textId="77777777" w:rsidR="006F5289" w:rsidRPr="00FA128A" w:rsidRDefault="006F5289" w:rsidP="006F528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4410" w:type="dxa"/>
          </w:tcPr>
          <w:p w14:paraId="3C636C68" w14:textId="51EEF788" w:rsidR="006F5289" w:rsidRPr="00FA128A" w:rsidRDefault="00730D0C" w:rsidP="006F5289">
            <w:pPr>
              <w:pStyle w:val="BodyText"/>
              <w:spacing w:beforeLines="20" w:before="48" w:afterLines="20" w:after="48"/>
              <w:ind w:left="0" w:right="567"/>
            </w:pPr>
            <w:r>
              <w:t>0</w:t>
            </w:r>
            <w:r w:rsidR="002A3162">
              <w:t>8</w:t>
            </w:r>
            <w:r>
              <w:t>/</w:t>
            </w:r>
            <w:r w:rsidR="005B796F">
              <w:t>0</w:t>
            </w:r>
            <w:r w:rsidR="009B52E0">
              <w:t>9</w:t>
            </w:r>
            <w:r>
              <w:t>/202</w:t>
            </w:r>
            <w:r w:rsidR="009612D4">
              <w:t>3</w:t>
            </w:r>
          </w:p>
        </w:tc>
      </w:tr>
      <w:tr w:rsidR="006F5289" w14:paraId="6DDD37C9" w14:textId="77777777" w:rsidTr="006F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0FA53C9F" w14:textId="77777777" w:rsidR="006F5289" w:rsidRPr="00FA128A" w:rsidRDefault="006F5289" w:rsidP="006F528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4410" w:type="dxa"/>
          </w:tcPr>
          <w:p w14:paraId="51135629" w14:textId="565FD693" w:rsidR="006F5289" w:rsidRPr="00FA128A" w:rsidRDefault="006F5289" w:rsidP="006F5289">
            <w:pPr>
              <w:pStyle w:val="BodyText"/>
              <w:spacing w:beforeLines="20" w:before="48" w:afterLines="20" w:after="48"/>
              <w:ind w:left="0" w:right="567"/>
            </w:pPr>
          </w:p>
        </w:tc>
      </w:tr>
      <w:tr w:rsidR="006F5289" w14:paraId="58399DE3" w14:textId="77777777" w:rsidTr="006F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5AB21281" w14:textId="77777777" w:rsidR="006F5289" w:rsidRPr="00FA128A" w:rsidRDefault="006F5289" w:rsidP="006F528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4410" w:type="dxa"/>
          </w:tcPr>
          <w:p w14:paraId="7C7CBBB2" w14:textId="50AB868E" w:rsidR="006F5289" w:rsidRPr="00FA128A" w:rsidRDefault="00730D0C" w:rsidP="006F5289">
            <w:pPr>
              <w:pStyle w:val="BodyText"/>
              <w:spacing w:beforeLines="20" w:before="48" w:afterLines="20" w:after="48"/>
              <w:ind w:left="0" w:right="567"/>
            </w:pPr>
            <w:r>
              <w:t>ANA-050 + DES-020</w:t>
            </w:r>
          </w:p>
        </w:tc>
      </w:tr>
      <w:tr w:rsidR="006F5289" w14:paraId="26A60032" w14:textId="77777777" w:rsidTr="006F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56B01FB" w14:textId="77777777" w:rsidR="006F5289" w:rsidRPr="00FA128A" w:rsidRDefault="006F5289" w:rsidP="006F5289">
            <w:pPr>
              <w:pStyle w:val="BodyText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4410" w:type="dxa"/>
          </w:tcPr>
          <w:p w14:paraId="6537BEF7" w14:textId="3701EB0E" w:rsidR="006F5289" w:rsidRPr="00E3412E" w:rsidRDefault="006F5289" w:rsidP="006F528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  <w:lang w:val="fr-FR"/>
              </w:rPr>
              <w:t>1.0</w:t>
            </w:r>
          </w:p>
        </w:tc>
      </w:tr>
    </w:tbl>
    <w:p w14:paraId="2CB33062" w14:textId="77777777" w:rsidR="00C201DB" w:rsidRDefault="00C201DB">
      <w:pPr>
        <w:pStyle w:val="BodyText"/>
      </w:pPr>
    </w:p>
    <w:p w14:paraId="7153E6EE" w14:textId="05958F93" w:rsidR="00941EF9" w:rsidRDefault="00941EF9" w:rsidP="00D25469">
      <w:pPr>
        <w:pStyle w:val="Heading1"/>
      </w:pPr>
      <w:bookmarkStart w:id="0" w:name="_Toc105005157"/>
      <w:bookmarkStart w:id="1" w:name="_Toc105578802"/>
      <w:r w:rsidRPr="00D25469">
        <w:lastRenderedPageBreak/>
        <w:t>Document Control</w:t>
      </w:r>
      <w:bookmarkEnd w:id="0"/>
      <w:bookmarkEnd w:id="1"/>
    </w:p>
    <w:p w14:paraId="55B19C6B" w14:textId="77777777" w:rsidR="00636F11" w:rsidRPr="00636F11" w:rsidRDefault="00636F11" w:rsidP="00636F11">
      <w:pPr>
        <w:pStyle w:val="BodyText"/>
      </w:pPr>
    </w:p>
    <w:p w14:paraId="3ACF35AB" w14:textId="77777777" w:rsidR="00941EF9" w:rsidRPr="00033A89" w:rsidRDefault="00941EF9" w:rsidP="00033A89">
      <w:pPr>
        <w:pStyle w:val="Heading2"/>
      </w:pPr>
      <w:bookmarkStart w:id="2" w:name="_Toc105005158"/>
      <w:bookmarkStart w:id="3" w:name="_Toc105578803"/>
      <w:r w:rsidRPr="00033A89">
        <w:t>Change Record</w:t>
      </w:r>
      <w:bookmarkEnd w:id="2"/>
      <w:bookmarkEnd w:id="3"/>
    </w:p>
    <w:p w14:paraId="3A4AA8AE" w14:textId="77777777" w:rsidR="00941EF9" w:rsidRDefault="00941EF9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 w:rsidR="00DF0966"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0"/>
        <w:tblW w:w="9833" w:type="dxa"/>
        <w:tblInd w:w="602" w:type="dxa"/>
        <w:tblLook w:val="04A0" w:firstRow="1" w:lastRow="0" w:firstColumn="1" w:lastColumn="0" w:noHBand="0" w:noVBand="1"/>
      </w:tblPr>
      <w:tblGrid>
        <w:gridCol w:w="1637"/>
        <w:gridCol w:w="1883"/>
        <w:gridCol w:w="1365"/>
        <w:gridCol w:w="4948"/>
      </w:tblGrid>
      <w:tr w:rsidR="001732A8" w14:paraId="6F0E0494" w14:textId="77777777" w:rsidTr="001732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37" w:type="dxa"/>
          </w:tcPr>
          <w:p w14:paraId="5D35E098" w14:textId="77777777" w:rsidR="001732A8" w:rsidRPr="00FA128A" w:rsidRDefault="001732A8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1883" w:type="dxa"/>
          </w:tcPr>
          <w:p w14:paraId="76F608B3" w14:textId="77777777" w:rsidR="001732A8" w:rsidRPr="00FA128A" w:rsidRDefault="001732A8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Author</w:t>
            </w:r>
          </w:p>
        </w:tc>
        <w:tc>
          <w:tcPr>
            <w:tcW w:w="1365" w:type="dxa"/>
          </w:tcPr>
          <w:p w14:paraId="6102A57F" w14:textId="77777777" w:rsidR="001732A8" w:rsidRPr="00FE0A85" w:rsidRDefault="001732A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4948" w:type="dxa"/>
          </w:tcPr>
          <w:p w14:paraId="3D93ED93" w14:textId="77777777" w:rsidR="001732A8" w:rsidRPr="00FE0A85" w:rsidRDefault="001732A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E0A85">
              <w:rPr>
                <w:bCs/>
                <w:color w:val="FFFFFF"/>
              </w:rPr>
              <w:t>Change Reference</w:t>
            </w:r>
          </w:p>
        </w:tc>
      </w:tr>
      <w:tr w:rsidR="001732A8" w14:paraId="22E86D9E" w14:textId="77777777" w:rsidTr="00173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7" w:type="dxa"/>
          </w:tcPr>
          <w:p w14:paraId="07D29C5A" w14:textId="7F088B43" w:rsidR="001732A8" w:rsidRPr="00FA128A" w:rsidRDefault="00EF71AE" w:rsidP="00DB288B">
            <w:pPr>
              <w:pStyle w:val="BodyText"/>
              <w:spacing w:before="60" w:after="60"/>
              <w:ind w:left="0" w:right="567"/>
            </w:pPr>
            <w:r>
              <w:t>0</w:t>
            </w:r>
            <w:r w:rsidR="002A3162">
              <w:t>8</w:t>
            </w:r>
            <w:r>
              <w:t>/</w:t>
            </w:r>
            <w:r w:rsidR="005B796F">
              <w:t>0</w:t>
            </w:r>
            <w:r w:rsidR="009B52E0">
              <w:t>9</w:t>
            </w:r>
            <w:r>
              <w:t>/2023</w:t>
            </w:r>
          </w:p>
        </w:tc>
        <w:tc>
          <w:tcPr>
            <w:tcW w:w="1883" w:type="dxa"/>
          </w:tcPr>
          <w:p w14:paraId="35C4E277" w14:textId="4271C297" w:rsidR="001732A8" w:rsidRPr="00FA128A" w:rsidRDefault="00EF71AE" w:rsidP="00EE31B9">
            <w:pPr>
              <w:pStyle w:val="BodyText"/>
              <w:spacing w:before="60" w:after="60"/>
              <w:ind w:left="0" w:right="567"/>
            </w:pPr>
            <w:r>
              <w:t>Paolo Enrico Vicente</w:t>
            </w:r>
          </w:p>
        </w:tc>
        <w:tc>
          <w:tcPr>
            <w:tcW w:w="1365" w:type="dxa"/>
          </w:tcPr>
          <w:p w14:paraId="33E0A63D" w14:textId="50F149FF" w:rsidR="001732A8" w:rsidRDefault="001732A8" w:rsidP="00084EA3">
            <w:pPr>
              <w:pStyle w:val="BodyText"/>
              <w:spacing w:before="60" w:after="60"/>
              <w:ind w:left="0"/>
            </w:pPr>
            <w:r>
              <w:t>1.0</w:t>
            </w:r>
          </w:p>
        </w:tc>
        <w:tc>
          <w:tcPr>
            <w:tcW w:w="4948" w:type="dxa"/>
          </w:tcPr>
          <w:p w14:paraId="4C56397E" w14:textId="6A238DBE" w:rsidR="001732A8" w:rsidRDefault="007A16B5" w:rsidP="00084EA3">
            <w:pPr>
              <w:pStyle w:val="BodyText"/>
              <w:spacing w:before="60" w:after="60"/>
              <w:ind w:left="0"/>
            </w:pPr>
            <w:r>
              <w:t>Initial draft: Executive Summary</w:t>
            </w:r>
            <w:r w:rsidR="00113904">
              <w:t>, Functional Specification</w:t>
            </w:r>
            <w:r w:rsidR="00E943FA">
              <w:t xml:space="preserve">, </w:t>
            </w:r>
          </w:p>
        </w:tc>
      </w:tr>
      <w:tr w:rsidR="001732A8" w14:paraId="52589166" w14:textId="77777777" w:rsidTr="00173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37" w:type="dxa"/>
          </w:tcPr>
          <w:p w14:paraId="49C20DE1" w14:textId="700049FF" w:rsidR="001732A8" w:rsidRDefault="00113904" w:rsidP="006C21C0">
            <w:pPr>
              <w:pStyle w:val="BodyText"/>
              <w:spacing w:before="60" w:after="60"/>
              <w:ind w:left="0" w:right="567"/>
            </w:pPr>
            <w:r>
              <w:t>MM/dd/yyyy</w:t>
            </w:r>
          </w:p>
        </w:tc>
        <w:tc>
          <w:tcPr>
            <w:tcW w:w="1883" w:type="dxa"/>
          </w:tcPr>
          <w:p w14:paraId="349B5585" w14:textId="304B961E" w:rsidR="001732A8" w:rsidRDefault="00113904" w:rsidP="006C21C0">
            <w:pPr>
              <w:pStyle w:val="BodyText"/>
              <w:spacing w:before="60" w:after="60"/>
              <w:ind w:left="0" w:right="567"/>
            </w:pPr>
            <w:r>
              <w:t>&lt;Technical Resource&gt;</w:t>
            </w:r>
          </w:p>
        </w:tc>
        <w:tc>
          <w:tcPr>
            <w:tcW w:w="1365" w:type="dxa"/>
          </w:tcPr>
          <w:p w14:paraId="3665C31D" w14:textId="1B30742A" w:rsidR="001732A8" w:rsidRDefault="00113904" w:rsidP="006C21C0">
            <w:pPr>
              <w:pStyle w:val="BodyText"/>
              <w:spacing w:before="60" w:after="60"/>
              <w:ind w:left="0"/>
            </w:pPr>
            <w:r>
              <w:t>1.1</w:t>
            </w:r>
          </w:p>
        </w:tc>
        <w:tc>
          <w:tcPr>
            <w:tcW w:w="4948" w:type="dxa"/>
          </w:tcPr>
          <w:p w14:paraId="78FB0E17" w14:textId="01DE5CF1" w:rsidR="001732A8" w:rsidRDefault="00113904" w:rsidP="006C21C0">
            <w:pPr>
              <w:pStyle w:val="BodyText"/>
              <w:spacing w:before="60" w:after="60"/>
              <w:ind w:left="0"/>
            </w:pPr>
            <w:r>
              <w:t>Initial draft: Technical Specifications (Solution Overview)</w:t>
            </w:r>
          </w:p>
        </w:tc>
      </w:tr>
      <w:tr w:rsidR="001732A8" w14:paraId="0FAE6359" w14:textId="77777777" w:rsidTr="00173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7" w:type="dxa"/>
          </w:tcPr>
          <w:p w14:paraId="2ACED870" w14:textId="015935C0" w:rsidR="001732A8" w:rsidRDefault="00E943FA" w:rsidP="006C21C0">
            <w:pPr>
              <w:pStyle w:val="BodyText"/>
              <w:spacing w:before="60" w:after="60"/>
              <w:ind w:left="0" w:right="567"/>
            </w:pPr>
            <w:r>
              <w:t>MM/dd/yyyy</w:t>
            </w:r>
          </w:p>
        </w:tc>
        <w:tc>
          <w:tcPr>
            <w:tcW w:w="1883" w:type="dxa"/>
          </w:tcPr>
          <w:p w14:paraId="5C52071E" w14:textId="136D976C" w:rsidR="001732A8" w:rsidRDefault="00E943FA" w:rsidP="006C21C0">
            <w:pPr>
              <w:pStyle w:val="BodyText"/>
              <w:spacing w:before="60" w:after="60"/>
              <w:ind w:left="0" w:right="567"/>
            </w:pPr>
            <w:r>
              <w:t>&lt;Functional Resource&gt;</w:t>
            </w:r>
          </w:p>
        </w:tc>
        <w:tc>
          <w:tcPr>
            <w:tcW w:w="1365" w:type="dxa"/>
          </w:tcPr>
          <w:p w14:paraId="4C5CEA30" w14:textId="20B1700C" w:rsidR="001732A8" w:rsidRDefault="00BD36CB" w:rsidP="006C21C0">
            <w:pPr>
              <w:pStyle w:val="BodyText"/>
              <w:spacing w:before="60" w:after="60"/>
              <w:ind w:left="0"/>
            </w:pPr>
            <w:r>
              <w:t>1.1</w:t>
            </w:r>
          </w:p>
        </w:tc>
        <w:tc>
          <w:tcPr>
            <w:tcW w:w="4948" w:type="dxa"/>
          </w:tcPr>
          <w:p w14:paraId="239113B9" w14:textId="05404F83" w:rsidR="001732A8" w:rsidRDefault="00BD36CB" w:rsidP="006C21C0">
            <w:pPr>
              <w:pStyle w:val="BodyText"/>
              <w:spacing w:before="60" w:after="60"/>
              <w:ind w:left="0"/>
            </w:pPr>
            <w:r>
              <w:t>Submitted for client approval</w:t>
            </w:r>
          </w:p>
        </w:tc>
      </w:tr>
      <w:tr w:rsidR="001732A8" w14:paraId="41B3449E" w14:textId="77777777" w:rsidTr="001732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37" w:type="dxa"/>
          </w:tcPr>
          <w:p w14:paraId="3025F738" w14:textId="5F460A00" w:rsidR="001732A8" w:rsidRDefault="000A7008" w:rsidP="006C21C0">
            <w:pPr>
              <w:pStyle w:val="BodyText"/>
              <w:spacing w:before="60" w:after="60"/>
              <w:ind w:left="0" w:right="567"/>
            </w:pPr>
            <w:r>
              <w:t>MM/dd/yyyy</w:t>
            </w:r>
          </w:p>
        </w:tc>
        <w:tc>
          <w:tcPr>
            <w:tcW w:w="1883" w:type="dxa"/>
          </w:tcPr>
          <w:p w14:paraId="3B89E76D" w14:textId="77777777" w:rsidR="001732A8" w:rsidRDefault="001732A8" w:rsidP="006C21C0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1365" w:type="dxa"/>
          </w:tcPr>
          <w:p w14:paraId="3001DDB1" w14:textId="027CE490" w:rsidR="001732A8" w:rsidRPr="003D0081" w:rsidRDefault="00F10077" w:rsidP="006C21C0">
            <w:pPr>
              <w:pStyle w:val="BodyText"/>
              <w:spacing w:before="60" w:after="60"/>
              <w:ind w:left="0"/>
            </w:pPr>
            <w:r>
              <w:t>1</w:t>
            </w:r>
            <w:r w:rsidR="000A7008">
              <w:t>.1</w:t>
            </w:r>
          </w:p>
        </w:tc>
        <w:tc>
          <w:tcPr>
            <w:tcW w:w="4948" w:type="dxa"/>
          </w:tcPr>
          <w:p w14:paraId="52A29176" w14:textId="251A4645" w:rsidR="001732A8" w:rsidRPr="003D0081" w:rsidRDefault="00F10077" w:rsidP="006C21C0">
            <w:pPr>
              <w:pStyle w:val="BodyText"/>
              <w:spacing w:before="60" w:after="60"/>
              <w:ind w:left="0"/>
            </w:pPr>
            <w:r>
              <w:t>Client approved version</w:t>
            </w:r>
          </w:p>
        </w:tc>
      </w:tr>
      <w:tr w:rsidR="00F10077" w14:paraId="7F3E1522" w14:textId="77777777" w:rsidTr="001732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37" w:type="dxa"/>
          </w:tcPr>
          <w:p w14:paraId="1C326F0C" w14:textId="695C9AA8" w:rsidR="00F10077" w:rsidRDefault="00F10077" w:rsidP="006C21C0">
            <w:pPr>
              <w:pStyle w:val="BodyText"/>
              <w:spacing w:before="60" w:after="60"/>
              <w:ind w:left="0" w:right="567"/>
            </w:pPr>
            <w:r>
              <w:t>MM/dd/yyyy</w:t>
            </w:r>
          </w:p>
        </w:tc>
        <w:tc>
          <w:tcPr>
            <w:tcW w:w="1883" w:type="dxa"/>
          </w:tcPr>
          <w:p w14:paraId="55DAD708" w14:textId="5C3FC0AE" w:rsidR="00F10077" w:rsidRDefault="00F10077" w:rsidP="006C21C0">
            <w:pPr>
              <w:pStyle w:val="BodyText"/>
              <w:spacing w:before="60" w:after="60"/>
              <w:ind w:left="0" w:right="567"/>
            </w:pPr>
            <w:r>
              <w:t>&lt;Functional Resource&gt;</w:t>
            </w:r>
          </w:p>
        </w:tc>
        <w:tc>
          <w:tcPr>
            <w:tcW w:w="1365" w:type="dxa"/>
          </w:tcPr>
          <w:p w14:paraId="4778262C" w14:textId="21918315" w:rsidR="00F10077" w:rsidRDefault="00F10077" w:rsidP="006C21C0">
            <w:pPr>
              <w:pStyle w:val="BodyText"/>
              <w:spacing w:before="60" w:after="60"/>
              <w:ind w:left="0"/>
            </w:pPr>
            <w:r>
              <w:t>2.0</w:t>
            </w:r>
          </w:p>
        </w:tc>
        <w:tc>
          <w:tcPr>
            <w:tcW w:w="4948" w:type="dxa"/>
          </w:tcPr>
          <w:p w14:paraId="675D3EC6" w14:textId="464AD81C" w:rsidR="00F10077" w:rsidRDefault="00F467EC" w:rsidP="006C21C0">
            <w:pPr>
              <w:pStyle w:val="BodyText"/>
              <w:spacing w:before="60" w:after="60"/>
              <w:ind w:left="0"/>
            </w:pPr>
            <w:r>
              <w:t>Modified approver notification verbiage</w:t>
            </w:r>
            <w:r w:rsidR="00B25941">
              <w:t xml:space="preserve"> (FR 1.5)</w:t>
            </w:r>
          </w:p>
        </w:tc>
      </w:tr>
    </w:tbl>
    <w:p w14:paraId="155C38B1" w14:textId="4CCB318D" w:rsidR="001F61FA" w:rsidRDefault="001F61FA">
      <w:pPr>
        <w:pStyle w:val="BodyText"/>
      </w:pPr>
    </w:p>
    <w:p w14:paraId="2A38BB8D" w14:textId="77777777" w:rsidR="00B524B8" w:rsidRDefault="00B524B8">
      <w:pPr>
        <w:pStyle w:val="BodyText"/>
      </w:pPr>
    </w:p>
    <w:p w14:paraId="2BFA7AC9" w14:textId="77777777" w:rsidR="002C6041" w:rsidRDefault="002C6041" w:rsidP="002C6041">
      <w:pPr>
        <w:pStyle w:val="TOCHeading1"/>
        <w:tabs>
          <w:tab w:val="right" w:pos="10440"/>
        </w:tabs>
      </w:pPr>
      <w:bookmarkStart w:id="4" w:name="_Toc105005160"/>
      <w:bookmarkStart w:id="5" w:name="_Toc225080495"/>
      <w:bookmarkStart w:id="6" w:name="_Toc270369335"/>
      <w:r>
        <w:lastRenderedPageBreak/>
        <w:t>Contents</w:t>
      </w:r>
      <w:r>
        <w:tab/>
      </w:r>
    </w:p>
    <w:p w14:paraId="54A0E012" w14:textId="6C3ED897" w:rsidR="00AA65BD" w:rsidRDefault="002C604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anchor="_Toc105578802" w:history="1">
        <w:r w:rsidR="00AA65BD" w:rsidRPr="00DF09AB">
          <w:rPr>
            <w:rStyle w:val="Hyperlink"/>
            <w:noProof/>
          </w:rPr>
          <w:t>1</w:t>
        </w:r>
        <w:r w:rsidR="00AA65BD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="00AA65BD" w:rsidRPr="00DF09AB">
          <w:rPr>
            <w:rStyle w:val="Hyperlink"/>
            <w:noProof/>
          </w:rPr>
          <w:t>Document Control</w:t>
        </w:r>
        <w:r w:rsidR="00AA65BD">
          <w:rPr>
            <w:noProof/>
            <w:webHidden/>
          </w:rPr>
          <w:tab/>
        </w:r>
        <w:r w:rsidR="00AA65BD">
          <w:rPr>
            <w:noProof/>
            <w:webHidden/>
          </w:rPr>
          <w:fldChar w:fldCharType="begin"/>
        </w:r>
        <w:r w:rsidR="00AA65BD">
          <w:rPr>
            <w:noProof/>
            <w:webHidden/>
          </w:rPr>
          <w:instrText xml:space="preserve"> PAGEREF _Toc105578802 \h </w:instrText>
        </w:r>
        <w:r w:rsidR="00AA65BD">
          <w:rPr>
            <w:noProof/>
            <w:webHidden/>
          </w:rPr>
        </w:r>
        <w:r w:rsidR="00AA65BD">
          <w:rPr>
            <w:noProof/>
            <w:webHidden/>
          </w:rPr>
          <w:fldChar w:fldCharType="separate"/>
        </w:r>
        <w:r w:rsidR="00AA65BD">
          <w:rPr>
            <w:noProof/>
            <w:webHidden/>
          </w:rPr>
          <w:t>2</w:t>
        </w:r>
        <w:r w:rsidR="00AA65BD">
          <w:rPr>
            <w:noProof/>
            <w:webHidden/>
          </w:rPr>
          <w:fldChar w:fldCharType="end"/>
        </w:r>
      </w:hyperlink>
    </w:p>
    <w:p w14:paraId="3AC0F273" w14:textId="65BE342B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03" w:history="1">
        <w:r w:rsidRPr="00DF09A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21EC70" w14:textId="0D5D4BB5" w:rsidR="00AA65BD" w:rsidRDefault="00AA65B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hyperlink w:anchor="_Toc105578804" w:history="1">
        <w:r w:rsidRPr="00DF09A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78432E" w14:textId="63CD90E2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05" w:history="1">
        <w:r w:rsidRPr="00DF09A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Business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B601EC" w14:textId="60FE7539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06" w:history="1">
        <w:r w:rsidRPr="00DF09A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7475C8" w14:textId="375D34A1" w:rsidR="00AA65BD" w:rsidRDefault="00AA65B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hyperlink w:anchor="_Toc105578807" w:history="1">
        <w:r w:rsidRPr="00DF09A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Functional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D7323B" w14:textId="443DF702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08" w:history="1">
        <w:r w:rsidRPr="00DF09A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AEBA3B" w14:textId="31D78B95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09" w:history="1">
        <w:r w:rsidRPr="00DF09A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2B3723" w14:textId="6D8AB59F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10" w:history="1">
        <w:r w:rsidRPr="00DF09AB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Business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EEFB0D" w14:textId="484C26DD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11" w:history="1">
        <w:r w:rsidRPr="00DF09AB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Field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220A8C" w14:textId="63413FD6" w:rsidR="00AA65BD" w:rsidRDefault="00AA65B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hyperlink w:anchor="_Toc105578812" w:history="1">
        <w:r w:rsidRPr="00DF09A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Technical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FB7B1F" w14:textId="04C22767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13" w:history="1">
        <w:r w:rsidRPr="00DF09A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Solution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AF1B12" w14:textId="27C3E97F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14" w:history="1">
        <w:r w:rsidRPr="00DF09A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Technical Configurations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AE4DF8" w14:textId="263B6BCE" w:rsidR="00AA65BD" w:rsidRDefault="00AA65B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hyperlink w:anchor="_Toc105578815" w:history="1">
        <w:r w:rsidRPr="00DF09AB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Testing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F1E110" w14:textId="0F8094D1" w:rsidR="00AA65BD" w:rsidRDefault="00AA65B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hyperlink w:anchor="_Toc105578816" w:history="1">
        <w:r w:rsidRPr="00DF09AB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Signature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653DE9B" w14:textId="78EA44B8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17" w:history="1">
        <w:r w:rsidRPr="00DF09AB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Functional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8FB832" w14:textId="27C3ED58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18" w:history="1">
        <w:r w:rsidRPr="00DF09AB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Technical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9A58D7" w14:textId="7F156AF2" w:rsidR="00AA65BD" w:rsidRDefault="00AA65BD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en-US"/>
        </w:rPr>
      </w:pPr>
      <w:hyperlink w:anchor="_Toc105578819" w:history="1">
        <w:r w:rsidRPr="00DF09AB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4F018E" w14:textId="70175FE9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20" w:history="1">
        <w:r w:rsidRPr="00DF09AB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Client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FB6913" w14:textId="54362628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21" w:history="1">
        <w:r w:rsidRPr="00DF09AB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Sample Vendor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FAB221" w14:textId="5E6AEDD3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22" w:history="1">
        <w:r w:rsidRPr="00DF09AB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LPL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90669D" w14:textId="67387B4A" w:rsidR="00AA65BD" w:rsidRDefault="00AA65BD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5578823" w:history="1">
        <w:r w:rsidRPr="00DF09AB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DF09AB">
          <w:rPr>
            <w:rStyle w:val="Hyperlink"/>
            <w:noProof/>
          </w:rPr>
          <w:t>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_Toc105578823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D0A175" w14:textId="58BD91F0" w:rsidR="00FB23CA" w:rsidRDefault="002C6041" w:rsidP="002C6041">
      <w:pPr>
        <w:pStyle w:val="Heading1"/>
      </w:pPr>
      <w:r>
        <w:rPr>
          <w:b w:val="0"/>
        </w:rPr>
        <w:lastRenderedPageBreak/>
        <w:fldChar w:fldCharType="end"/>
      </w:r>
      <w:bookmarkStart w:id="7" w:name="_Toc105578804"/>
      <w:r w:rsidR="00C525E4">
        <w:t>Executive Summary</w:t>
      </w:r>
      <w:bookmarkEnd w:id="4"/>
      <w:bookmarkEnd w:id="7"/>
    </w:p>
    <w:p w14:paraId="25E3B62B" w14:textId="352CB5F2" w:rsidR="0091308E" w:rsidRDefault="0091308E" w:rsidP="0091308E">
      <w:pPr>
        <w:pStyle w:val="BodyText"/>
        <w:ind w:left="720"/>
      </w:pPr>
      <w:r>
        <w:t xml:space="preserve">Aultman Health Foundation (AHF) has a business relationship with </w:t>
      </w:r>
      <w:r w:rsidR="0053178E">
        <w:t>Healthquest</w:t>
      </w:r>
      <w:r>
        <w:t xml:space="preserve"> who </w:t>
      </w:r>
      <w:r w:rsidR="0053178E">
        <w:t>submits</w:t>
      </w:r>
      <w:r>
        <w:t xml:space="preserve"> </w:t>
      </w:r>
      <w:r w:rsidR="00A048B4">
        <w:t>its</w:t>
      </w:r>
      <w:r>
        <w:t xml:space="preserve"> </w:t>
      </w:r>
      <w:r w:rsidR="0053178E">
        <w:t>Patient</w:t>
      </w:r>
      <w:r>
        <w:t xml:space="preserve"> </w:t>
      </w:r>
      <w:r w:rsidR="0053178E">
        <w:t xml:space="preserve">refund </w:t>
      </w:r>
      <w:r>
        <w:t>Transaction</w:t>
      </w:r>
      <w:r w:rsidR="0053178E">
        <w:t xml:space="preserve"> file and process the payment in Infor CloudSuite Financials via Cash Management Module.</w:t>
      </w:r>
    </w:p>
    <w:p w14:paraId="0D6F324E" w14:textId="4F9AFED4" w:rsidR="00FB23CA" w:rsidRDefault="0091308E" w:rsidP="0091308E">
      <w:pPr>
        <w:pStyle w:val="BodyText"/>
        <w:ind w:left="720"/>
      </w:pPr>
      <w:r>
        <w:t xml:space="preserve">This document describes the functional requirements to </w:t>
      </w:r>
      <w:r w:rsidR="0053178E">
        <w:t>import</w:t>
      </w:r>
      <w:r>
        <w:t xml:space="preserve"> the </w:t>
      </w:r>
      <w:r w:rsidR="0053178E">
        <w:t>Patient refund</w:t>
      </w:r>
      <w:r>
        <w:t xml:space="preserve"> </w:t>
      </w:r>
      <w:r w:rsidR="00A048B4">
        <w:t>Information</w:t>
      </w:r>
      <w:r>
        <w:t xml:space="preserve"> from </w:t>
      </w:r>
      <w:r w:rsidR="0053178E">
        <w:t>Healthquest</w:t>
      </w:r>
      <w:r w:rsidR="00A048B4">
        <w:t xml:space="preserve"> </w:t>
      </w:r>
      <w:r w:rsidR="0053178E">
        <w:t xml:space="preserve">and Upload the file to Infor CloudSuite Financials. After the payment has been processed, an outbound </w:t>
      </w:r>
      <w:r w:rsidR="0094010C">
        <w:t>notification file will be created and send the back file to HQ.</w:t>
      </w:r>
    </w:p>
    <w:p w14:paraId="7DE99620" w14:textId="32B29400" w:rsidR="00FB23CA" w:rsidRDefault="005F2D52" w:rsidP="00FB23CA">
      <w:pPr>
        <w:pStyle w:val="Heading2"/>
      </w:pPr>
      <w:bookmarkStart w:id="8" w:name="_Toc105005161"/>
      <w:bookmarkStart w:id="9" w:name="_Toc105578805"/>
      <w:r>
        <w:t>Business Objectives</w:t>
      </w:r>
      <w:bookmarkEnd w:id="8"/>
      <w:bookmarkEnd w:id="9"/>
    </w:p>
    <w:p w14:paraId="4DF70C7E" w14:textId="1271B462" w:rsidR="00F372ED" w:rsidRPr="008B1536" w:rsidRDefault="00AE3949" w:rsidP="0012790C">
      <w:pPr>
        <w:pStyle w:val="BodyText"/>
        <w:ind w:left="720"/>
        <w:rPr>
          <w:color w:val="FF0000"/>
        </w:rPr>
      </w:pPr>
      <w:r w:rsidRPr="008B1536">
        <w:rPr>
          <w:color w:val="FF0000"/>
        </w:rPr>
        <w:t xml:space="preserve">This </w:t>
      </w:r>
      <w:r w:rsidR="008B1536" w:rsidRPr="008B1536">
        <w:rPr>
          <w:color w:val="FF0000"/>
        </w:rPr>
        <w:t>Inbound/</w:t>
      </w:r>
      <w:r w:rsidR="00314DC0" w:rsidRPr="008B1536">
        <w:rPr>
          <w:color w:val="FF0000"/>
        </w:rPr>
        <w:t xml:space="preserve">outbound </w:t>
      </w:r>
      <w:r w:rsidRPr="008B1536">
        <w:rPr>
          <w:color w:val="FF0000"/>
        </w:rPr>
        <w:t xml:space="preserve">interface intends to change the process by </w:t>
      </w:r>
      <w:r w:rsidR="00314DC0" w:rsidRPr="008B1536">
        <w:rPr>
          <w:color w:val="FF0000"/>
        </w:rPr>
        <w:t xml:space="preserve">extracting </w:t>
      </w:r>
      <w:r w:rsidR="002E12B6" w:rsidRPr="008B1536">
        <w:rPr>
          <w:color w:val="FF0000"/>
        </w:rPr>
        <w:t>FSM master data and transactional data</w:t>
      </w:r>
      <w:r w:rsidRPr="008B1536">
        <w:rPr>
          <w:color w:val="FF0000"/>
        </w:rPr>
        <w:t xml:space="preserve"> and </w:t>
      </w:r>
      <w:r w:rsidR="002E12B6" w:rsidRPr="008B1536">
        <w:rPr>
          <w:color w:val="FF0000"/>
        </w:rPr>
        <w:t>transmit/</w:t>
      </w:r>
      <w:r w:rsidRPr="008B1536">
        <w:rPr>
          <w:color w:val="FF0000"/>
        </w:rPr>
        <w:t xml:space="preserve">load it into the </w:t>
      </w:r>
      <w:r w:rsidR="002E12B6" w:rsidRPr="008B1536">
        <w:rPr>
          <w:color w:val="FF0000"/>
        </w:rPr>
        <w:t>Strata Module</w:t>
      </w:r>
      <w:r w:rsidRPr="008B1536">
        <w:rPr>
          <w:color w:val="FF0000"/>
        </w:rPr>
        <w:t xml:space="preserve"> </w:t>
      </w:r>
      <w:r w:rsidR="002E12B6" w:rsidRPr="008B1536">
        <w:rPr>
          <w:color w:val="FF0000"/>
        </w:rPr>
        <w:t>for Aultman’s consolidated reporting and reconciliation</w:t>
      </w:r>
      <w:r w:rsidR="00F424E6">
        <w:rPr>
          <w:color w:val="FF0000"/>
        </w:rPr>
        <w:t xml:space="preserve"> of payment.</w:t>
      </w:r>
    </w:p>
    <w:p w14:paraId="1CCA13E4" w14:textId="5DE99FE3" w:rsidR="00C56CE0" w:rsidRDefault="002E3B70" w:rsidP="00C56CE0">
      <w:pPr>
        <w:pStyle w:val="Heading2"/>
      </w:pPr>
      <w:bookmarkStart w:id="10" w:name="_Toc105005162"/>
      <w:bookmarkStart w:id="11" w:name="_Toc105578806"/>
      <w:r>
        <w:t>A</w:t>
      </w:r>
      <w:r w:rsidR="00C56CE0">
        <w:t>ssumptions</w:t>
      </w:r>
      <w:bookmarkEnd w:id="10"/>
      <w:bookmarkEnd w:id="11"/>
    </w:p>
    <w:p w14:paraId="1057D48C" w14:textId="77777777" w:rsidR="00416897" w:rsidRDefault="00A802E7" w:rsidP="00416897">
      <w:pPr>
        <w:pStyle w:val="BodyText"/>
        <w:ind w:left="720"/>
      </w:pPr>
      <w:r w:rsidRPr="00A802E7">
        <w:t xml:space="preserve">This </w:t>
      </w:r>
      <w:r w:rsidR="007B5A34">
        <w:t>specification</w:t>
      </w:r>
      <w:r w:rsidRPr="00A802E7">
        <w:t xml:space="preserve"> assumes that the following statements are true. Any changes can result in a change order and will be managed using the change order process as defined in the Service Workorder.</w:t>
      </w:r>
    </w:p>
    <w:p w14:paraId="3C34C477" w14:textId="29280D2C" w:rsidR="00AA40D9" w:rsidRPr="00E967F5" w:rsidRDefault="00AA40D9" w:rsidP="00AA40D9">
      <w:pPr>
        <w:numPr>
          <w:ilvl w:val="0"/>
          <w:numId w:val="17"/>
        </w:numPr>
        <w:contextualSpacing/>
        <w:rPr>
          <w:rFonts w:cs="Arial"/>
          <w:color w:val="FF0000"/>
        </w:rPr>
      </w:pPr>
      <w:r w:rsidRPr="61C22BFE">
        <w:rPr>
          <w:rFonts w:cs="Arial"/>
          <w:color w:val="FF0000"/>
        </w:rPr>
        <w:t xml:space="preserve">The </w:t>
      </w:r>
      <w:r w:rsidR="00982562">
        <w:rPr>
          <w:rFonts w:cs="Arial"/>
          <w:color w:val="FF0000"/>
        </w:rPr>
        <w:t>inbound</w:t>
      </w:r>
      <w:r w:rsidR="002E12B6" w:rsidRPr="61C22BFE">
        <w:rPr>
          <w:rFonts w:cs="Arial"/>
          <w:color w:val="FF0000"/>
        </w:rPr>
        <w:t xml:space="preserve"> </w:t>
      </w:r>
      <w:r w:rsidRPr="61C22BFE">
        <w:rPr>
          <w:rFonts w:cs="Arial"/>
          <w:color w:val="FF0000"/>
        </w:rPr>
        <w:t xml:space="preserve">interface file </w:t>
      </w:r>
      <w:r w:rsidR="002E12B6" w:rsidRPr="61C22BFE">
        <w:rPr>
          <w:rFonts w:cs="Arial"/>
          <w:color w:val="FF0000"/>
        </w:rPr>
        <w:t xml:space="preserve">will be </w:t>
      </w:r>
      <w:r w:rsidRPr="61C22BFE">
        <w:rPr>
          <w:rFonts w:cs="Arial"/>
          <w:color w:val="FF0000"/>
        </w:rPr>
        <w:t xml:space="preserve">generated by </w:t>
      </w:r>
      <w:r w:rsidR="00982562">
        <w:rPr>
          <w:rFonts w:cs="Arial"/>
          <w:b/>
          <w:color w:val="FF0000"/>
        </w:rPr>
        <w:t>Healthquest</w:t>
      </w:r>
      <w:r w:rsidRPr="61C22BFE">
        <w:rPr>
          <w:rFonts w:cs="Arial"/>
          <w:b/>
          <w:color w:val="FF0000"/>
        </w:rPr>
        <w:t xml:space="preserve"> </w:t>
      </w:r>
      <w:r w:rsidR="002E12B6" w:rsidRPr="61C22BFE">
        <w:rPr>
          <w:rFonts w:cs="Arial"/>
          <w:color w:val="FF0000"/>
        </w:rPr>
        <w:t xml:space="preserve">and converts the information </w:t>
      </w:r>
      <w:r w:rsidR="004E6392" w:rsidRPr="61C22BFE">
        <w:rPr>
          <w:rFonts w:cs="Arial"/>
          <w:color w:val="FF0000"/>
        </w:rPr>
        <w:t xml:space="preserve">to </w:t>
      </w:r>
      <w:r w:rsidR="00982562">
        <w:rPr>
          <w:rFonts w:cs="Arial"/>
          <w:color w:val="FF0000"/>
        </w:rPr>
        <w:t>FSM</w:t>
      </w:r>
      <w:r w:rsidR="004E6392" w:rsidRPr="61C22BFE">
        <w:rPr>
          <w:rFonts w:cs="Arial"/>
          <w:color w:val="FF0000"/>
        </w:rPr>
        <w:t xml:space="preserve"> format/template. </w:t>
      </w:r>
      <w:r w:rsidR="005C1692">
        <w:rPr>
          <w:rFonts w:cs="Arial"/>
          <w:color w:val="FF0000"/>
        </w:rPr>
        <w:t>The outbound file for payment will be generated by FSM</w:t>
      </w:r>
      <w:r w:rsidR="003C5861">
        <w:rPr>
          <w:rFonts w:cs="Arial"/>
          <w:color w:val="FF0000"/>
        </w:rPr>
        <w:t xml:space="preserve">, </w:t>
      </w:r>
      <w:r w:rsidR="005E05DC">
        <w:rPr>
          <w:rFonts w:cs="Arial"/>
          <w:color w:val="FF0000"/>
        </w:rPr>
        <w:t>convert the payment file before placing it into Aultman’s SFTP.</w:t>
      </w:r>
    </w:p>
    <w:p w14:paraId="0F7FD6D3" w14:textId="77777777" w:rsidR="00E967F5" w:rsidRPr="00130252" w:rsidRDefault="00E967F5" w:rsidP="00E967F5">
      <w:pPr>
        <w:ind w:left="1440"/>
        <w:contextualSpacing/>
      </w:pPr>
    </w:p>
    <w:p w14:paraId="198C16C0" w14:textId="64F3C8B4" w:rsidR="00AA40D9" w:rsidRDefault="00290A61" w:rsidP="00821112">
      <w:pPr>
        <w:pStyle w:val="ListParagraph"/>
        <w:numPr>
          <w:ilvl w:val="0"/>
          <w:numId w:val="17"/>
        </w:numPr>
        <w:contextualSpacing/>
      </w:pPr>
      <w:r>
        <w:t>No crosswalk in accounts or any finance dimensions will be used. All accounts are one to one relationship.</w:t>
      </w:r>
    </w:p>
    <w:p w14:paraId="0A2ED184" w14:textId="63807FC1" w:rsidR="00AA40D9" w:rsidRDefault="00AA40D9" w:rsidP="00AA40D9">
      <w:pPr>
        <w:numPr>
          <w:ilvl w:val="0"/>
          <w:numId w:val="17"/>
        </w:numPr>
        <w:contextualSpacing/>
      </w:pPr>
      <w:r>
        <w:t xml:space="preserve">File naming convention will be provided by </w:t>
      </w:r>
      <w:r w:rsidR="00290A61">
        <w:t>AHF</w:t>
      </w:r>
      <w:r w:rsidR="00D665DF">
        <w:t xml:space="preserve"> for the </w:t>
      </w:r>
      <w:r w:rsidR="009E02CE">
        <w:t>outbound file for each of the</w:t>
      </w:r>
      <w:r w:rsidR="00AB349A">
        <w:t xml:space="preserve"> </w:t>
      </w:r>
      <w:r w:rsidR="00747A98">
        <w:t>files</w:t>
      </w:r>
      <w:r w:rsidR="009E02CE">
        <w:t>. Details will be provided in sub section</w:t>
      </w:r>
      <w:r w:rsidR="00E967F5">
        <w:t xml:space="preserve"> below.</w:t>
      </w:r>
    </w:p>
    <w:p w14:paraId="1D48689A" w14:textId="77777777" w:rsidR="00243412" w:rsidRDefault="00243412" w:rsidP="00243412">
      <w:pPr>
        <w:ind w:left="1440"/>
        <w:contextualSpacing/>
      </w:pPr>
    </w:p>
    <w:p w14:paraId="498A8E71" w14:textId="1524C57B" w:rsidR="00E967F5" w:rsidRDefault="00E967F5" w:rsidP="00AA40D9">
      <w:pPr>
        <w:numPr>
          <w:ilvl w:val="0"/>
          <w:numId w:val="17"/>
        </w:numPr>
        <w:contextualSpacing/>
      </w:pPr>
      <w:r>
        <w:t xml:space="preserve">Files will be </w:t>
      </w:r>
      <w:r w:rsidR="00747A98">
        <w:t>imported /</w:t>
      </w:r>
      <w:r>
        <w:t xml:space="preserve">extracted and placed to a </w:t>
      </w:r>
      <w:r w:rsidR="00243412">
        <w:t xml:space="preserve">designated SFTP location where </w:t>
      </w:r>
      <w:r w:rsidR="00747A98">
        <w:t>FSM</w:t>
      </w:r>
      <w:r w:rsidR="00243412">
        <w:t xml:space="preserve"> will </w:t>
      </w:r>
      <w:r w:rsidR="00747A98">
        <w:t>consume</w:t>
      </w:r>
      <w:r w:rsidR="00C27045">
        <w:t>.</w:t>
      </w:r>
    </w:p>
    <w:p w14:paraId="5DF5ABDE" w14:textId="77777777" w:rsidR="00143ADA" w:rsidRDefault="00143ADA" w:rsidP="00143ADA">
      <w:pPr>
        <w:pStyle w:val="ListParagraph"/>
      </w:pPr>
    </w:p>
    <w:p w14:paraId="7B5BC8C9" w14:textId="625DF8BC" w:rsidR="00143ADA" w:rsidRDefault="00143ADA" w:rsidP="00AA40D9">
      <w:pPr>
        <w:numPr>
          <w:ilvl w:val="0"/>
          <w:numId w:val="17"/>
        </w:numPr>
        <w:contextualSpacing/>
        <w:rPr>
          <w:color w:val="FF0000"/>
        </w:rPr>
      </w:pPr>
      <w:r w:rsidRPr="61C22BFE">
        <w:rPr>
          <w:color w:val="FF0000"/>
        </w:rPr>
        <w:t xml:space="preserve">File archiving will be moved </w:t>
      </w:r>
      <w:r w:rsidR="0000690B">
        <w:rPr>
          <w:color w:val="FF0000"/>
        </w:rPr>
        <w:t xml:space="preserve">automatically </w:t>
      </w:r>
      <w:r w:rsidRPr="61C22BFE">
        <w:rPr>
          <w:color w:val="FF0000"/>
        </w:rPr>
        <w:t>to the designated location by Aultman team</w:t>
      </w:r>
      <w:r w:rsidR="00C27045" w:rsidRPr="61C22BFE">
        <w:rPr>
          <w:color w:val="FF0000"/>
        </w:rPr>
        <w:t xml:space="preserve"> for both I</w:t>
      </w:r>
      <w:r w:rsidR="00D471DD" w:rsidRPr="61C22BFE">
        <w:rPr>
          <w:color w:val="FF0000"/>
        </w:rPr>
        <w:t>nbound</w:t>
      </w:r>
      <w:r w:rsidR="00C27045" w:rsidRPr="61C22BFE">
        <w:rPr>
          <w:color w:val="FF0000"/>
        </w:rPr>
        <w:t xml:space="preserve"> file and </w:t>
      </w:r>
      <w:r w:rsidR="00D471DD" w:rsidRPr="61C22BFE">
        <w:rPr>
          <w:color w:val="FF0000"/>
        </w:rPr>
        <w:t>Outbound file.</w:t>
      </w:r>
    </w:p>
    <w:p w14:paraId="2D0E96FA" w14:textId="77777777" w:rsidR="00E967F5" w:rsidRPr="00D13B7A" w:rsidRDefault="00E967F5" w:rsidP="00E967F5">
      <w:pPr>
        <w:contextualSpacing/>
      </w:pPr>
    </w:p>
    <w:p w14:paraId="675E7788" w14:textId="41287205" w:rsidR="00C56CE0" w:rsidRDefault="00C56CE0" w:rsidP="00C56CE0">
      <w:pPr>
        <w:pStyle w:val="BodyText"/>
        <w:ind w:left="0"/>
      </w:pPr>
    </w:p>
    <w:p w14:paraId="7C53D119" w14:textId="4A0AA3F8" w:rsidR="00897903" w:rsidRDefault="001F6C91" w:rsidP="00062132">
      <w:pPr>
        <w:pStyle w:val="Heading1"/>
      </w:pPr>
      <w:bookmarkStart w:id="12" w:name="_Toc105005163"/>
      <w:bookmarkStart w:id="13" w:name="_Toc105578807"/>
      <w:r>
        <w:lastRenderedPageBreak/>
        <w:t>Functional Specifications</w:t>
      </w:r>
      <w:bookmarkEnd w:id="12"/>
      <w:bookmarkEnd w:id="13"/>
    </w:p>
    <w:p w14:paraId="0BA2C84A" w14:textId="77777777" w:rsidR="00897903" w:rsidRDefault="00897903" w:rsidP="0070634E">
      <w:pPr>
        <w:pStyle w:val="BodyText"/>
        <w:ind w:left="0"/>
      </w:pPr>
    </w:p>
    <w:p w14:paraId="7EEA6B76" w14:textId="0529E148" w:rsidR="00897903" w:rsidRDefault="00EF0F03" w:rsidP="00897903">
      <w:pPr>
        <w:pStyle w:val="Heading2"/>
      </w:pPr>
      <w:bookmarkStart w:id="14" w:name="_Toc105005164"/>
      <w:bookmarkStart w:id="15" w:name="_Toc105578808"/>
      <w:r>
        <w:t>Ov</w:t>
      </w:r>
      <w:r w:rsidR="0070634E">
        <w:t>e</w:t>
      </w:r>
      <w:r>
        <w:t>rview</w:t>
      </w:r>
      <w:bookmarkEnd w:id="14"/>
      <w:bookmarkEnd w:id="15"/>
      <w:r w:rsidR="00742FCA">
        <w:t xml:space="preserve"> </w:t>
      </w:r>
    </w:p>
    <w:p w14:paraId="32FC7913" w14:textId="13A782C5" w:rsidR="00EE4E8E" w:rsidRPr="00E672E0" w:rsidRDefault="00821EBD" w:rsidP="00E672E0">
      <w:pPr>
        <w:ind w:left="720"/>
        <w:rPr>
          <w:rFonts w:cs="Arial"/>
          <w:color w:val="FF0000"/>
        </w:rPr>
      </w:pPr>
      <w:r w:rsidRPr="61C22BFE">
        <w:rPr>
          <w:color w:val="FF0000"/>
        </w:rPr>
        <w:t xml:space="preserve">The </w:t>
      </w:r>
      <w:r w:rsidR="00A153E1" w:rsidRPr="61C22BFE">
        <w:rPr>
          <w:color w:val="FF0000"/>
        </w:rPr>
        <w:t xml:space="preserve">Inbound and Outbound interface will address Aultman’s requirement to process Patient Refunds from Healthquest </w:t>
      </w:r>
      <w:r w:rsidR="00101708" w:rsidRPr="61C22BFE">
        <w:rPr>
          <w:color w:val="FF0000"/>
        </w:rPr>
        <w:t>to FSM Cash Management module and process payment</w:t>
      </w:r>
      <w:r w:rsidR="00193C34">
        <w:rPr>
          <w:color w:val="FF0000"/>
        </w:rPr>
        <w:t xml:space="preserve"> via FSM AP module</w:t>
      </w:r>
      <w:r w:rsidR="00101708" w:rsidRPr="61C22BFE">
        <w:rPr>
          <w:color w:val="FF0000"/>
        </w:rPr>
        <w:t>. Once payment has been processed, an outbound payment file will be created and submitted to the bank</w:t>
      </w:r>
      <w:r w:rsidR="00630A5D">
        <w:rPr>
          <w:color w:val="FF0000"/>
        </w:rPr>
        <w:t xml:space="preserve"> and a</w:t>
      </w:r>
      <w:r w:rsidR="00101708" w:rsidRPr="61C22BFE">
        <w:rPr>
          <w:color w:val="FF0000"/>
        </w:rPr>
        <w:t xml:space="preserve"> file will then be sent back to HQ for reconciliation.</w:t>
      </w:r>
      <w:r w:rsidRPr="61C22BFE">
        <w:rPr>
          <w:rFonts w:cs="Arial"/>
          <w:color w:val="FF0000"/>
        </w:rPr>
        <w:t xml:space="preserve"> </w:t>
      </w:r>
    </w:p>
    <w:p w14:paraId="073A4724" w14:textId="19A43A52" w:rsidR="00F204DF" w:rsidRDefault="00504109" w:rsidP="0070634E">
      <w:pPr>
        <w:pStyle w:val="Heading2"/>
      </w:pPr>
      <w:bookmarkStart w:id="16" w:name="_Toc105005165"/>
      <w:bookmarkStart w:id="17" w:name="_Toc105578809"/>
      <w:r>
        <w:t>Functional Requirements</w:t>
      </w:r>
      <w:bookmarkEnd w:id="16"/>
      <w:bookmarkEnd w:id="17"/>
    </w:p>
    <w:p w14:paraId="7895F424" w14:textId="247771EF" w:rsidR="00A6177D" w:rsidRDefault="00A6177D" w:rsidP="00A6177D">
      <w:pPr>
        <w:pStyle w:val="BodyText"/>
        <w:ind w:left="720"/>
      </w:pPr>
      <w:r>
        <w:tab/>
      </w:r>
    </w:p>
    <w:tbl>
      <w:tblPr>
        <w:tblStyle w:val="LightGrid-Accent1"/>
        <w:tblW w:w="4530" w:type="pct"/>
        <w:tblInd w:w="672" w:type="dxa"/>
        <w:tblLayout w:type="fixed"/>
        <w:tblLook w:val="04A0" w:firstRow="1" w:lastRow="0" w:firstColumn="1" w:lastColumn="0" w:noHBand="0" w:noVBand="1"/>
      </w:tblPr>
      <w:tblGrid>
        <w:gridCol w:w="1701"/>
        <w:gridCol w:w="7740"/>
      </w:tblGrid>
      <w:tr w:rsidR="00F204DF" w:rsidRPr="00544890" w14:paraId="0C7CA1B6" w14:textId="77777777" w:rsidTr="00A617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pct"/>
          </w:tcPr>
          <w:p w14:paraId="404CC4EB" w14:textId="5730EA03" w:rsidR="00F204DF" w:rsidRPr="00544890" w:rsidRDefault="00F204D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Functional Requirement ID</w:t>
            </w:r>
          </w:p>
        </w:tc>
        <w:tc>
          <w:tcPr>
            <w:tcW w:w="4099" w:type="pct"/>
          </w:tcPr>
          <w:p w14:paraId="02478316" w14:textId="4735E459" w:rsidR="00F204DF" w:rsidRPr="00544890" w:rsidRDefault="00F204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Requirement Definition</w:t>
            </w:r>
          </w:p>
        </w:tc>
      </w:tr>
      <w:tr w:rsidR="00F204DF" w:rsidRPr="00544890" w14:paraId="507C2B29" w14:textId="77777777" w:rsidTr="00A61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pct"/>
          </w:tcPr>
          <w:p w14:paraId="245477DF" w14:textId="6F3A8E07" w:rsidR="00F204DF" w:rsidRPr="007114E8" w:rsidRDefault="00562235">
            <w:pPr>
              <w:rPr>
                <w:rFonts w:cs="Arial"/>
                <w:bCs w:val="0"/>
                <w:sz w:val="16"/>
                <w:szCs w:val="16"/>
              </w:rPr>
            </w:pPr>
            <w:r w:rsidRPr="007114E8">
              <w:rPr>
                <w:rFonts w:cs="Arial"/>
                <w:bCs w:val="0"/>
                <w:sz w:val="16"/>
                <w:szCs w:val="16"/>
              </w:rPr>
              <w:t xml:space="preserve">FR </w:t>
            </w:r>
            <w:r w:rsidR="00F204DF" w:rsidRPr="007114E8">
              <w:rPr>
                <w:rFonts w:cs="Arial"/>
                <w:bCs w:val="0"/>
                <w:sz w:val="16"/>
                <w:szCs w:val="16"/>
              </w:rPr>
              <w:t>1.1</w:t>
            </w:r>
          </w:p>
        </w:tc>
        <w:tc>
          <w:tcPr>
            <w:tcW w:w="4099" w:type="pct"/>
          </w:tcPr>
          <w:p w14:paraId="013B06AF" w14:textId="3075E106" w:rsidR="00F204DF" w:rsidRPr="0041290D" w:rsidRDefault="003C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Healthquest to send patient refund </w:t>
            </w:r>
            <w:r w:rsidR="00FA4F95">
              <w:rPr>
                <w:rFonts w:cs="Arial"/>
                <w:sz w:val="16"/>
                <w:szCs w:val="16"/>
              </w:rPr>
              <w:t>file (header file, distribution file)</w:t>
            </w:r>
            <w:r w:rsidR="00F6505E">
              <w:rPr>
                <w:rFonts w:cs="Arial"/>
                <w:sz w:val="16"/>
                <w:szCs w:val="16"/>
              </w:rPr>
              <w:t>. Infor IPA will consume the file and convert to cashledgerpayment import format.</w:t>
            </w:r>
            <w:r w:rsidR="00E638FF">
              <w:rPr>
                <w:rFonts w:cs="Arial"/>
                <w:sz w:val="16"/>
                <w:szCs w:val="16"/>
              </w:rPr>
              <w:t xml:space="preserve"> </w:t>
            </w:r>
          </w:p>
        </w:tc>
      </w:tr>
      <w:tr w:rsidR="00F204DF" w:rsidRPr="00544890" w14:paraId="5DD2C8EA" w14:textId="77777777" w:rsidTr="00A617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pct"/>
          </w:tcPr>
          <w:p w14:paraId="46909797" w14:textId="24F051EE" w:rsidR="00F204DF" w:rsidRPr="007114E8" w:rsidRDefault="00562235">
            <w:pPr>
              <w:rPr>
                <w:rFonts w:cs="Arial"/>
                <w:bCs w:val="0"/>
                <w:sz w:val="16"/>
                <w:szCs w:val="16"/>
              </w:rPr>
            </w:pPr>
            <w:r w:rsidRPr="007114E8">
              <w:rPr>
                <w:rFonts w:cs="Arial"/>
                <w:bCs w:val="0"/>
                <w:sz w:val="16"/>
                <w:szCs w:val="16"/>
              </w:rPr>
              <w:t xml:space="preserve">FR </w:t>
            </w:r>
            <w:r w:rsidR="00F204DF" w:rsidRPr="007114E8">
              <w:rPr>
                <w:rFonts w:cs="Arial"/>
                <w:bCs w:val="0"/>
                <w:sz w:val="16"/>
                <w:szCs w:val="16"/>
              </w:rPr>
              <w:t>1.2</w:t>
            </w:r>
          </w:p>
        </w:tc>
        <w:tc>
          <w:tcPr>
            <w:tcW w:w="4099" w:type="pct"/>
          </w:tcPr>
          <w:p w14:paraId="0C4212AA" w14:textId="7FD96F50" w:rsidR="00F204DF" w:rsidRPr="0041290D" w:rsidRDefault="004130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converted file will be imported to FSM’s cashledgerpayment import business class</w:t>
            </w:r>
            <w:r w:rsidR="005009A7">
              <w:rPr>
                <w:sz w:val="16"/>
                <w:szCs w:val="16"/>
              </w:rPr>
              <w:t xml:space="preserve"> and run </w:t>
            </w:r>
            <w:r w:rsidR="00DD72A3">
              <w:rPr>
                <w:sz w:val="16"/>
                <w:szCs w:val="16"/>
              </w:rPr>
              <w:t>interface.</w:t>
            </w:r>
          </w:p>
        </w:tc>
      </w:tr>
      <w:tr w:rsidR="00F204DF" w:rsidRPr="00544890" w14:paraId="580D6096" w14:textId="77777777" w:rsidTr="00A61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pct"/>
          </w:tcPr>
          <w:p w14:paraId="073B1CAA" w14:textId="1D4D6399" w:rsidR="00F204DF" w:rsidRPr="007114E8" w:rsidRDefault="00562235">
            <w:pPr>
              <w:rPr>
                <w:rFonts w:cs="Arial"/>
                <w:bCs w:val="0"/>
                <w:sz w:val="16"/>
                <w:szCs w:val="16"/>
              </w:rPr>
            </w:pPr>
            <w:r w:rsidRPr="007114E8">
              <w:rPr>
                <w:rFonts w:cs="Arial"/>
                <w:bCs w:val="0"/>
                <w:sz w:val="16"/>
                <w:szCs w:val="16"/>
              </w:rPr>
              <w:t xml:space="preserve">FR </w:t>
            </w:r>
            <w:r w:rsidR="00F204DF" w:rsidRPr="007114E8">
              <w:rPr>
                <w:rFonts w:cs="Arial"/>
                <w:bCs w:val="0"/>
                <w:sz w:val="16"/>
                <w:szCs w:val="16"/>
              </w:rPr>
              <w:t>1.3</w:t>
            </w:r>
          </w:p>
        </w:tc>
        <w:tc>
          <w:tcPr>
            <w:tcW w:w="4099" w:type="pct"/>
          </w:tcPr>
          <w:p w14:paraId="01C75B7C" w14:textId="770DC924" w:rsidR="00F204DF" w:rsidRDefault="00DD72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Interface Delivery Method</w:t>
            </w:r>
          </w:p>
        </w:tc>
      </w:tr>
      <w:tr w:rsidR="00746063" w:rsidRPr="00544890" w14:paraId="3806D508" w14:textId="77777777" w:rsidTr="00A617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pct"/>
          </w:tcPr>
          <w:p w14:paraId="7BAFFF03" w14:textId="47D675E7" w:rsidR="00746063" w:rsidRPr="007114E8" w:rsidRDefault="00746063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FR 1.4</w:t>
            </w:r>
          </w:p>
        </w:tc>
        <w:tc>
          <w:tcPr>
            <w:tcW w:w="4099" w:type="pct"/>
          </w:tcPr>
          <w:p w14:paraId="29D6FF24" w14:textId="768974EA" w:rsidR="00746063" w:rsidRDefault="00DD72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Send email notification to AP team for errors and / or successful interface</w:t>
            </w:r>
          </w:p>
        </w:tc>
      </w:tr>
      <w:tr w:rsidR="002C577B" w:rsidRPr="00544890" w14:paraId="258C6310" w14:textId="77777777" w:rsidTr="00A617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pct"/>
          </w:tcPr>
          <w:p w14:paraId="2B719883" w14:textId="5338CF7D" w:rsidR="002C577B" w:rsidRPr="007114E8" w:rsidRDefault="002C577B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FR 1.</w:t>
            </w:r>
            <w:r w:rsidR="00746063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4099" w:type="pct"/>
          </w:tcPr>
          <w:p w14:paraId="3FF49888" w14:textId="7A08286D" w:rsidR="002C577B" w:rsidRDefault="00DD72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5772">
              <w:rPr>
                <w:sz w:val="16"/>
                <w:szCs w:val="16"/>
              </w:rPr>
              <w:t xml:space="preserve">File archiving will be moved automatically </w:t>
            </w:r>
            <w:r w:rsidR="00E4138F">
              <w:rPr>
                <w:sz w:val="16"/>
                <w:szCs w:val="16"/>
              </w:rPr>
              <w:t>to the processed folder.</w:t>
            </w:r>
          </w:p>
        </w:tc>
      </w:tr>
    </w:tbl>
    <w:p w14:paraId="2116FA24" w14:textId="6DCE3A3F" w:rsidR="008A4892" w:rsidRDefault="008A4892" w:rsidP="006E1007"/>
    <w:p w14:paraId="3176EBBA" w14:textId="50B5529E" w:rsidR="00070F0C" w:rsidRDefault="00620734" w:rsidP="00E346F3">
      <w:pPr>
        <w:pStyle w:val="FunctionalRequirements"/>
      </w:pPr>
      <w:r>
        <w:t xml:space="preserve">File </w:t>
      </w:r>
      <w:r w:rsidR="002F63B8">
        <w:t>import</w:t>
      </w:r>
      <w:r w:rsidR="007C02A8">
        <w:t xml:space="preserve"> and </w:t>
      </w:r>
      <w:r w:rsidR="002F63B8">
        <w:t>conversion</w:t>
      </w:r>
    </w:p>
    <w:p w14:paraId="422FD3F3" w14:textId="69D53459" w:rsidR="00D554DF" w:rsidRDefault="00672A11" w:rsidP="001679B0">
      <w:pPr>
        <w:pStyle w:val="BodyText"/>
      </w:pPr>
      <w:r>
        <w:t xml:space="preserve">Source files will be saved </w:t>
      </w:r>
      <w:r w:rsidR="00FC1545">
        <w:t>in assigned</w:t>
      </w:r>
      <w:r>
        <w:t xml:space="preserve"> SFTP location</w:t>
      </w:r>
      <w:r w:rsidR="00564911">
        <w:t xml:space="preserve">, then </w:t>
      </w:r>
      <w:r>
        <w:t xml:space="preserve">IPA </w:t>
      </w:r>
      <w:r w:rsidR="001679B0">
        <w:t>will pick up the file and convert it to an FSM format that will be acceptable for CashLedgerPaymentImport business Class.</w:t>
      </w:r>
    </w:p>
    <w:p w14:paraId="2DE9606D" w14:textId="77777777" w:rsidR="00E521B0" w:rsidRPr="003C3FF7" w:rsidRDefault="00E521B0" w:rsidP="003C3FF7">
      <w:pPr>
        <w:pStyle w:val="BodyText"/>
      </w:pPr>
    </w:p>
    <w:p w14:paraId="782B58F4" w14:textId="646A949F" w:rsidR="00632185" w:rsidRDefault="00E60FC0" w:rsidP="00632185">
      <w:pPr>
        <w:pStyle w:val="FunctionalRequirements"/>
      </w:pPr>
      <w:r>
        <w:t>FSM to consume the converted file</w:t>
      </w:r>
    </w:p>
    <w:p w14:paraId="2100367F" w14:textId="18609C31" w:rsidR="00E60FC0" w:rsidRDefault="00E60FC0" w:rsidP="00A30A0D">
      <w:pPr>
        <w:pStyle w:val="BodyText"/>
      </w:pPr>
      <w:r>
        <w:t>The converted file will then be placed in the CashLedgerPayment Business Class.</w:t>
      </w:r>
    </w:p>
    <w:p w14:paraId="22E62507" w14:textId="61D4AF5D" w:rsidR="00E60FC0" w:rsidRDefault="00E60FC0" w:rsidP="00A30A0D">
      <w:pPr>
        <w:pStyle w:val="BodyText"/>
      </w:pPr>
      <w:r>
        <w:t>Cash Management &gt; Cash Ledger Processing &gt; Process Cash Ledger &gt; Interface Cash Ledger Transactions &gt; Payment Interface Maintenance</w:t>
      </w:r>
    </w:p>
    <w:p w14:paraId="2D8A2923" w14:textId="4B7BE382" w:rsidR="00A730CC" w:rsidRDefault="001679B0" w:rsidP="00D71CE3">
      <w:pPr>
        <w:pStyle w:val="BodyText"/>
      </w:pPr>
      <w:r w:rsidRPr="002F63B8">
        <w:rPr>
          <w:noProof/>
        </w:rPr>
        <w:drawing>
          <wp:inline distT="0" distB="0" distL="0" distR="0" wp14:anchorId="6AD3C4F2" wp14:editId="59376622">
            <wp:extent cx="5689600" cy="80454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C67" w14:textId="77777777" w:rsidR="00A30A0D" w:rsidRDefault="00A30A0D" w:rsidP="00D71CE3">
      <w:pPr>
        <w:pStyle w:val="BodyText"/>
      </w:pPr>
    </w:p>
    <w:p w14:paraId="024B9084" w14:textId="1812A00F" w:rsidR="00A30A0D" w:rsidRDefault="00946C0C" w:rsidP="00D71CE3">
      <w:pPr>
        <w:pStyle w:val="BodyText"/>
      </w:pPr>
      <w:r w:rsidRPr="00946C0C">
        <w:rPr>
          <w:noProof/>
        </w:rPr>
        <w:drawing>
          <wp:inline distT="0" distB="0" distL="0" distR="0" wp14:anchorId="1D931600" wp14:editId="488D7B47">
            <wp:extent cx="1833880" cy="1670539"/>
            <wp:effectExtent l="0" t="0" r="0" b="6350"/>
            <wp:docPr id="1887442684" name="Picture 1887442684" descr="A screenshot of a cash pay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2684" name="Picture 1" descr="A screenshot of a cash pay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7019" cy="167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128D" w14:textId="77777777" w:rsidR="001C074C" w:rsidRDefault="001C074C" w:rsidP="007D4EF2">
      <w:pPr>
        <w:pStyle w:val="BodyText"/>
        <w:ind w:left="0"/>
      </w:pPr>
    </w:p>
    <w:p w14:paraId="4D471454" w14:textId="1DFF9086" w:rsidR="00214014" w:rsidRDefault="00214014" w:rsidP="00214014">
      <w:pPr>
        <w:pStyle w:val="FunctionalRequirements"/>
      </w:pPr>
      <w:r>
        <w:t>interface delivery method</w:t>
      </w:r>
    </w:p>
    <w:tbl>
      <w:tblPr>
        <w:tblStyle w:val="LightGrid-Accent1"/>
        <w:tblW w:w="9242" w:type="dxa"/>
        <w:tblInd w:w="1548" w:type="dxa"/>
        <w:tblLook w:val="0480" w:firstRow="0" w:lastRow="0" w:firstColumn="1" w:lastColumn="0" w:noHBand="0" w:noVBand="1"/>
      </w:tblPr>
      <w:tblGrid>
        <w:gridCol w:w="2772"/>
        <w:gridCol w:w="6470"/>
      </w:tblGrid>
      <w:tr w:rsidR="00F60653" w:rsidRPr="009641C6" w14:paraId="12EDCD8A" w14:textId="77777777" w:rsidTr="61C22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E3427EF" w14:textId="77777777" w:rsidR="00F60653" w:rsidRPr="00E1381E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Interface Type</w:t>
            </w:r>
          </w:p>
        </w:tc>
        <w:tc>
          <w:tcPr>
            <w:tcW w:w="6300" w:type="dxa"/>
          </w:tcPr>
          <w:p w14:paraId="21ECC27C" w14:textId="7A90BE59" w:rsidR="00F60653" w:rsidRPr="009641C6" w:rsidRDefault="007460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Inbound</w:t>
            </w:r>
          </w:p>
        </w:tc>
      </w:tr>
      <w:tr w:rsidR="00F60653" w:rsidRPr="009641C6" w14:paraId="760EC605" w14:textId="77777777" w:rsidTr="61C22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7F2ED57" w14:textId="77777777" w:rsidR="00F60653" w:rsidRPr="00E1381E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Source System</w:t>
            </w:r>
          </w:p>
        </w:tc>
        <w:tc>
          <w:tcPr>
            <w:tcW w:w="6300" w:type="dxa"/>
          </w:tcPr>
          <w:p w14:paraId="4D880403" w14:textId="0732FFEC" w:rsidR="00F60653" w:rsidRPr="009641C6" w:rsidRDefault="007460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Third Party Application (HealthQuest)</w:t>
            </w:r>
          </w:p>
        </w:tc>
      </w:tr>
      <w:tr w:rsidR="00F60653" w:rsidRPr="009641C6" w14:paraId="37A5FDC7" w14:textId="77777777" w:rsidTr="61C22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FCFB357" w14:textId="77777777" w:rsidR="00F60653" w:rsidRPr="00E1381E" w:rsidRDefault="00F60653">
            <w:pPr>
              <w:rPr>
                <w:rFonts w:cs="Arial"/>
                <w:bCs w:val="0"/>
                <w:sz w:val="18"/>
                <w:szCs w:val="18"/>
              </w:rPr>
            </w:pPr>
            <w:r w:rsidRPr="006109EA">
              <w:rPr>
                <w:rFonts w:cs="Arial"/>
                <w:bCs w:val="0"/>
                <w:sz w:val="18"/>
                <w:szCs w:val="18"/>
              </w:rPr>
              <w:t>Target System</w:t>
            </w:r>
          </w:p>
        </w:tc>
        <w:tc>
          <w:tcPr>
            <w:tcW w:w="6300" w:type="dxa"/>
          </w:tcPr>
          <w:p w14:paraId="4E1FDE75" w14:textId="77777777" w:rsidR="00F60653" w:rsidRPr="0021695A" w:rsidRDefault="00F6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21695A">
              <w:rPr>
                <w:color w:val="000000" w:themeColor="text1"/>
                <w:sz w:val="18"/>
                <w:szCs w:val="18"/>
              </w:rPr>
              <w:t>Client FTP/SFTP location</w:t>
            </w:r>
          </w:p>
        </w:tc>
      </w:tr>
      <w:tr w:rsidR="00F60653" w:rsidRPr="009641C6" w14:paraId="526FF8BA" w14:textId="77777777" w:rsidTr="61C22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6059BDF" w14:textId="77777777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Frequency</w:t>
            </w:r>
          </w:p>
        </w:tc>
        <w:tc>
          <w:tcPr>
            <w:tcW w:w="6300" w:type="dxa"/>
          </w:tcPr>
          <w:p w14:paraId="5039BF62" w14:textId="039E16E0" w:rsidR="00F60653" w:rsidRPr="0021695A" w:rsidRDefault="004E68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Weekly (Friday)</w:t>
            </w:r>
            <w:r w:rsidR="00726213">
              <w:rPr>
                <w:color w:val="000000" w:themeColor="text1"/>
                <w:sz w:val="18"/>
                <w:szCs w:val="18"/>
              </w:rPr>
              <w:t xml:space="preserve"> 83</w:t>
            </w:r>
            <w:r w:rsidR="005A0296">
              <w:rPr>
                <w:color w:val="000000" w:themeColor="text1"/>
                <w:sz w:val="18"/>
                <w:szCs w:val="18"/>
              </w:rPr>
              <w:t xml:space="preserve">0 </w:t>
            </w:r>
            <w:r w:rsidR="00C23CBB">
              <w:rPr>
                <w:color w:val="000000" w:themeColor="text1"/>
                <w:sz w:val="18"/>
                <w:szCs w:val="18"/>
              </w:rPr>
              <w:t>AM ET</w:t>
            </w:r>
          </w:p>
        </w:tc>
      </w:tr>
      <w:tr w:rsidR="00F60653" w:rsidRPr="009641C6" w14:paraId="2D1B8310" w14:textId="77777777" w:rsidTr="61C22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CA5E784" w14:textId="77777777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Trigger</w:t>
            </w:r>
          </w:p>
        </w:tc>
        <w:tc>
          <w:tcPr>
            <w:tcW w:w="6300" w:type="dxa"/>
          </w:tcPr>
          <w:p w14:paraId="73AF74AA" w14:textId="77777777" w:rsidR="00F60653" w:rsidRDefault="00F6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File Channel</w:t>
            </w:r>
          </w:p>
        </w:tc>
      </w:tr>
      <w:tr w:rsidR="00F60653" w:rsidRPr="009641C6" w14:paraId="64DD089C" w14:textId="77777777" w:rsidTr="61C22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37FC678" w14:textId="77777777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 xml:space="preserve">File Location </w:t>
            </w:r>
          </w:p>
        </w:tc>
        <w:tc>
          <w:tcPr>
            <w:tcW w:w="6300" w:type="dxa"/>
          </w:tcPr>
          <w:p w14:paraId="27EDB247" w14:textId="418C55FF" w:rsidR="00F60653" w:rsidRDefault="00F6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E1648F">
              <w:rPr>
                <w:color w:val="FF0000"/>
                <w:sz w:val="18"/>
                <w:szCs w:val="18"/>
              </w:rPr>
              <w:t>sftp.</w:t>
            </w:r>
            <w:r>
              <w:rPr>
                <w:color w:val="FF0000"/>
                <w:sz w:val="18"/>
                <w:szCs w:val="18"/>
              </w:rPr>
              <w:t>aultman</w:t>
            </w:r>
            <w:r w:rsidRPr="00E1648F">
              <w:rPr>
                <w:color w:val="FF0000"/>
                <w:sz w:val="18"/>
                <w:szCs w:val="18"/>
              </w:rPr>
              <w:t>.com</w:t>
            </w:r>
            <w:r>
              <w:rPr>
                <w:color w:val="FF0000"/>
                <w:sz w:val="18"/>
                <w:szCs w:val="18"/>
              </w:rPr>
              <w:t xml:space="preserve"> </w:t>
            </w:r>
          </w:p>
        </w:tc>
      </w:tr>
      <w:tr w:rsidR="00F60653" w:rsidRPr="009641C6" w14:paraId="0291DDD3" w14:textId="77777777" w:rsidTr="61C22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EA03911" w14:textId="77777777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File Name</w:t>
            </w:r>
          </w:p>
        </w:tc>
        <w:tc>
          <w:tcPr>
            <w:tcW w:w="6300" w:type="dxa"/>
          </w:tcPr>
          <w:p w14:paraId="33BA0656" w14:textId="282CC043" w:rsidR="00BA5C8F" w:rsidRPr="001D1DB4" w:rsidRDefault="008F6A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 w:rsidRPr="008F6A48">
              <w:rPr>
                <w:color w:val="FF0000"/>
                <w:sz w:val="18"/>
                <w:szCs w:val="18"/>
              </w:rPr>
              <w:t>Aultman</w:t>
            </w:r>
            <w:r w:rsidR="00D33134">
              <w:rPr>
                <w:color w:val="FF0000"/>
                <w:sz w:val="18"/>
                <w:szCs w:val="18"/>
              </w:rPr>
              <w:t>_Refund</w:t>
            </w:r>
            <w:r w:rsidRPr="008F6A48">
              <w:rPr>
                <w:color w:val="FF0000"/>
                <w:sz w:val="18"/>
                <w:szCs w:val="18"/>
              </w:rPr>
              <w:t>_</w:t>
            </w:r>
            <w:r w:rsidR="005F7C41">
              <w:rPr>
                <w:color w:val="FF0000"/>
                <w:sz w:val="18"/>
                <w:szCs w:val="18"/>
              </w:rPr>
              <w:t>MMDDYYYY</w:t>
            </w:r>
          </w:p>
        </w:tc>
      </w:tr>
      <w:tr w:rsidR="00F60653" w:rsidRPr="009641C6" w14:paraId="593ADE1F" w14:textId="77777777" w:rsidTr="61C22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0F78D31" w14:textId="77777777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File Format</w:t>
            </w:r>
          </w:p>
        </w:tc>
        <w:tc>
          <w:tcPr>
            <w:tcW w:w="6300" w:type="dxa"/>
          </w:tcPr>
          <w:p w14:paraId="23F06AB8" w14:textId="6675C250" w:rsidR="00F60653" w:rsidRPr="001D1DB4" w:rsidRDefault="00BA15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Flat File</w:t>
            </w:r>
          </w:p>
        </w:tc>
      </w:tr>
      <w:tr w:rsidR="00F60653" w:rsidRPr="009641C6" w14:paraId="34286035" w14:textId="77777777" w:rsidTr="61C22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2683DD4" w14:textId="6A9F1472" w:rsidR="00F60653" w:rsidRDefault="00040B5D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Input</w:t>
            </w:r>
            <w:r w:rsidR="00F60653">
              <w:rPr>
                <w:rFonts w:cs="Arial"/>
                <w:sz w:val="18"/>
                <w:szCs w:val="18"/>
              </w:rPr>
              <w:t xml:space="preserve"> File Location to AH</w:t>
            </w:r>
            <w:r w:rsidR="00825B92">
              <w:rPr>
                <w:rFonts w:cs="Arial"/>
                <w:sz w:val="18"/>
                <w:szCs w:val="18"/>
              </w:rPr>
              <w:t>F</w:t>
            </w:r>
            <w:r w:rsidR="00F60653">
              <w:rPr>
                <w:rFonts w:cs="Arial"/>
                <w:sz w:val="18"/>
                <w:szCs w:val="18"/>
              </w:rPr>
              <w:t xml:space="preserve"> SFTP</w:t>
            </w:r>
          </w:p>
        </w:tc>
        <w:tc>
          <w:tcPr>
            <w:tcW w:w="6300" w:type="dxa"/>
          </w:tcPr>
          <w:p w14:paraId="1FA1584B" w14:textId="14E37678" w:rsidR="00F60653" w:rsidRPr="001D1DB4" w:rsidRDefault="28B2B98A" w:rsidP="61C22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18"/>
                <w:szCs w:val="18"/>
              </w:rPr>
            </w:pPr>
            <w:r w:rsidRPr="61C22BFE">
              <w:rPr>
                <w:rFonts w:eastAsia="Arial" w:cs="Arial"/>
                <w:sz w:val="18"/>
                <w:szCs w:val="18"/>
              </w:rPr>
              <w:t>\\ahf2000.aultman.com\dfs\</w:t>
            </w:r>
            <w:r w:rsidR="46E739EF" w:rsidRPr="61C22BFE">
              <w:rPr>
                <w:rFonts w:eastAsia="Arial" w:cs="Arial"/>
                <w:sz w:val="18"/>
                <w:szCs w:val="18"/>
              </w:rPr>
              <w:t>Department\Dnload\PROD\Lawson</w:t>
            </w:r>
            <w:r w:rsidR="4F87042C" w:rsidRPr="61C22BFE">
              <w:rPr>
                <w:rFonts w:eastAsia="Arial" w:cs="Arial"/>
                <w:sz w:val="18"/>
                <w:szCs w:val="18"/>
              </w:rPr>
              <w:t>\PatientRefunds</w:t>
            </w:r>
          </w:p>
          <w:p w14:paraId="3418BD71" w14:textId="07C6445A" w:rsidR="00F60653" w:rsidRPr="001D1DB4" w:rsidRDefault="5577A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18"/>
                <w:szCs w:val="18"/>
              </w:rPr>
            </w:pPr>
            <w:r w:rsidRPr="61C22BFE">
              <w:rPr>
                <w:rFonts w:eastAsia="Arial" w:cs="Arial"/>
                <w:sz w:val="18"/>
                <w:szCs w:val="18"/>
              </w:rPr>
              <w:t>Sourcefilename:REFREQ AND REFDIS</w:t>
            </w:r>
            <w:r w:rsidR="002556C2">
              <w:rPr>
                <w:rFonts w:eastAsia="Arial" w:cs="Arial"/>
                <w:sz w:val="18"/>
                <w:szCs w:val="18"/>
              </w:rPr>
              <w:t xml:space="preserve"> (Should be SFTP)</w:t>
            </w:r>
          </w:p>
        </w:tc>
      </w:tr>
      <w:tr w:rsidR="00F60653" w:rsidRPr="009641C6" w14:paraId="7883A532" w14:textId="77777777" w:rsidTr="61C22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BFFA806" w14:textId="6ABDBA81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Archive Input File Location to AH</w:t>
            </w:r>
            <w:r w:rsidR="00825B92">
              <w:rPr>
                <w:rFonts w:cs="Arial"/>
                <w:bCs w:val="0"/>
                <w:sz w:val="18"/>
                <w:szCs w:val="18"/>
              </w:rPr>
              <w:t>F</w:t>
            </w:r>
            <w:r>
              <w:rPr>
                <w:rFonts w:cs="Arial"/>
                <w:bCs w:val="0"/>
                <w:sz w:val="18"/>
                <w:szCs w:val="18"/>
              </w:rPr>
              <w:t xml:space="preserve"> SFTP</w:t>
            </w:r>
          </w:p>
        </w:tc>
        <w:tc>
          <w:tcPr>
            <w:tcW w:w="6300" w:type="dxa"/>
          </w:tcPr>
          <w:p w14:paraId="27640B60" w14:textId="44AE6978" w:rsidR="00F60653" w:rsidRPr="001D1DB4" w:rsidRDefault="58A3D02D" w:rsidP="61C22B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 w:rsidRPr="61C22BFE">
                <w:rPr>
                  <w:rStyle w:val="Hyperlink"/>
                  <w:rFonts w:eastAsia="Arial" w:cs="Arial"/>
                  <w:sz w:val="18"/>
                  <w:szCs w:val="18"/>
                </w:rPr>
                <w:t>\\ahf2000.aultman.com\dfs\CorporateFinance\Finance\FTPFiles\AP</w:t>
              </w:r>
            </w:hyperlink>
          </w:p>
          <w:p w14:paraId="38F8ADB9" w14:textId="165F710D" w:rsidR="00F60653" w:rsidRPr="001D1DB4" w:rsidRDefault="62A55DE0" w:rsidP="61C22BF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Arial" w:cs="Arial"/>
                <w:sz w:val="18"/>
                <w:szCs w:val="18"/>
              </w:rPr>
            </w:pPr>
            <w:r w:rsidRPr="61C22BFE">
              <w:rPr>
                <w:rFonts w:eastAsia="Arial" w:cs="Arial"/>
                <w:sz w:val="18"/>
                <w:szCs w:val="18"/>
              </w:rPr>
              <w:t>REFREQ.YYYYMMDD</w:t>
            </w:r>
            <w:r w:rsidR="7A361F46" w:rsidRPr="61C22BFE">
              <w:rPr>
                <w:rFonts w:eastAsia="Arial" w:cs="Arial"/>
                <w:sz w:val="18"/>
                <w:szCs w:val="18"/>
              </w:rPr>
              <w:t xml:space="preserve"> and REFDIS.YYYYMMDD</w:t>
            </w:r>
            <w:r w:rsidR="00C45EC9">
              <w:rPr>
                <w:rFonts w:eastAsia="Arial" w:cs="Arial"/>
                <w:sz w:val="18"/>
                <w:szCs w:val="18"/>
              </w:rPr>
              <w:t xml:space="preserve"> (Should be SFTP)</w:t>
            </w:r>
          </w:p>
          <w:p w14:paraId="69DDAEB1" w14:textId="53D27461" w:rsidR="00F60653" w:rsidRPr="001D1DB4" w:rsidRDefault="00F6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60653" w:rsidRPr="009641C6" w14:paraId="04A52302" w14:textId="77777777" w:rsidTr="61C22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D657AC1" w14:textId="2535BD93" w:rsidR="00F60653" w:rsidRDefault="00F60653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Archive Output File Location to AH</w:t>
            </w:r>
            <w:r w:rsidR="00825B92">
              <w:rPr>
                <w:rFonts w:cs="Arial"/>
                <w:bCs w:val="0"/>
                <w:sz w:val="18"/>
                <w:szCs w:val="18"/>
              </w:rPr>
              <w:t>F</w:t>
            </w:r>
            <w:r>
              <w:rPr>
                <w:rFonts w:cs="Arial"/>
                <w:bCs w:val="0"/>
                <w:sz w:val="18"/>
                <w:szCs w:val="18"/>
              </w:rPr>
              <w:t xml:space="preserve"> SFTP</w:t>
            </w:r>
          </w:p>
        </w:tc>
        <w:tc>
          <w:tcPr>
            <w:tcW w:w="6300" w:type="dxa"/>
          </w:tcPr>
          <w:p w14:paraId="196425A0" w14:textId="7733B46C" w:rsidR="00F60653" w:rsidRPr="001D1DB4" w:rsidRDefault="00F60653" w:rsidP="61C22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 w:rsidRPr="61C22BFE">
              <w:rPr>
                <w:color w:val="FF0000"/>
                <w:sz w:val="18"/>
                <w:szCs w:val="18"/>
              </w:rPr>
              <w:t>/</w:t>
            </w:r>
            <w:r w:rsidR="00FD7255" w:rsidRPr="61C22BFE">
              <w:rPr>
                <w:color w:val="FF0000"/>
                <w:sz w:val="18"/>
                <w:szCs w:val="18"/>
              </w:rPr>
              <w:t>Inbound</w:t>
            </w:r>
            <w:r w:rsidRPr="61C22BFE">
              <w:rPr>
                <w:color w:val="FF0000"/>
                <w:sz w:val="18"/>
                <w:szCs w:val="18"/>
              </w:rPr>
              <w:t>/</w:t>
            </w:r>
            <w:r w:rsidR="00FD7255" w:rsidRPr="61C22BFE">
              <w:rPr>
                <w:color w:val="FF0000"/>
                <w:sz w:val="18"/>
                <w:szCs w:val="18"/>
              </w:rPr>
              <w:t>PatientRefund</w:t>
            </w:r>
            <w:r w:rsidRPr="61C22BFE">
              <w:rPr>
                <w:color w:val="FF0000"/>
                <w:sz w:val="18"/>
                <w:szCs w:val="18"/>
              </w:rPr>
              <w:t>/</w:t>
            </w:r>
            <w:r w:rsidR="00FD7255" w:rsidRPr="61C22BFE">
              <w:rPr>
                <w:color w:val="FF0000"/>
                <w:sz w:val="18"/>
                <w:szCs w:val="18"/>
              </w:rPr>
              <w:t>Processed</w:t>
            </w:r>
            <w:r w:rsidR="00586C89" w:rsidRPr="61C22BFE">
              <w:rPr>
                <w:color w:val="FF0000"/>
                <w:sz w:val="18"/>
                <w:szCs w:val="18"/>
              </w:rPr>
              <w:t>/</w:t>
            </w:r>
            <w:r w:rsidRPr="61C22BFE">
              <w:rPr>
                <w:color w:val="FF0000"/>
                <w:sz w:val="18"/>
                <w:szCs w:val="18"/>
              </w:rPr>
              <w:t>&lt;YYYY&gt;/</w:t>
            </w:r>
            <w:r w:rsidR="00FD7255" w:rsidRPr="61C22BFE">
              <w:rPr>
                <w:color w:val="FF0000"/>
                <w:sz w:val="18"/>
                <w:szCs w:val="18"/>
              </w:rPr>
              <w:t>&lt;Month&gt;</w:t>
            </w:r>
          </w:p>
          <w:p w14:paraId="22952198" w14:textId="2E32FA51" w:rsidR="00F60653" w:rsidRPr="001D1DB4" w:rsidRDefault="3EBD68BA" w:rsidP="61C22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  <w:r w:rsidRPr="61C22BFE">
              <w:rPr>
                <w:color w:val="FF0000"/>
                <w:sz w:val="18"/>
                <w:szCs w:val="18"/>
              </w:rPr>
              <w:t>Not needed</w:t>
            </w:r>
          </w:p>
          <w:p w14:paraId="6923273C" w14:textId="27EF40A1" w:rsidR="00F60653" w:rsidRPr="001D1DB4" w:rsidRDefault="00F6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F60653" w:rsidRPr="009641C6" w14:paraId="3895F861" w14:textId="77777777" w:rsidTr="61C22B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3CC104" w14:textId="77777777" w:rsidR="00F60653" w:rsidRDefault="00F6065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Archive File Name</w:t>
            </w:r>
          </w:p>
        </w:tc>
        <w:tc>
          <w:tcPr>
            <w:tcW w:w="6300" w:type="dxa"/>
          </w:tcPr>
          <w:p w14:paraId="0BC5A6A0" w14:textId="69CD3CA3" w:rsidR="00A31E23" w:rsidRPr="00746F70" w:rsidRDefault="00FD725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color w:val="FF0000"/>
              </w:rPr>
            </w:pPr>
            <w:r w:rsidRPr="008F6A48">
              <w:rPr>
                <w:color w:val="FF0000"/>
                <w:sz w:val="18"/>
                <w:szCs w:val="18"/>
              </w:rPr>
              <w:t>Aultman</w:t>
            </w:r>
            <w:r>
              <w:rPr>
                <w:color w:val="FF0000"/>
                <w:sz w:val="18"/>
                <w:szCs w:val="18"/>
              </w:rPr>
              <w:t>_Refund</w:t>
            </w:r>
            <w:r w:rsidRPr="008F6A48">
              <w:rPr>
                <w:color w:val="FF0000"/>
                <w:sz w:val="18"/>
                <w:szCs w:val="18"/>
              </w:rPr>
              <w:t>_</w:t>
            </w:r>
            <w:r>
              <w:rPr>
                <w:color w:val="FF0000"/>
                <w:sz w:val="18"/>
                <w:szCs w:val="18"/>
              </w:rPr>
              <w:t>MMDDYYYY</w:t>
            </w:r>
          </w:p>
        </w:tc>
      </w:tr>
    </w:tbl>
    <w:p w14:paraId="3B12538F" w14:textId="08F3DDA4" w:rsidR="009C3D6E" w:rsidRDefault="009C3D6E" w:rsidP="00C31311">
      <w:pPr>
        <w:pStyle w:val="BodyText"/>
        <w:rPr>
          <w:noProof/>
        </w:rPr>
      </w:pPr>
    </w:p>
    <w:p w14:paraId="0E8A856B" w14:textId="47611DA9" w:rsidR="009C3D6E" w:rsidRDefault="00243725" w:rsidP="009C3D6E">
      <w:pPr>
        <w:pStyle w:val="FunctionalRequirements"/>
      </w:pPr>
      <w:r>
        <w:t>Email Notification</w:t>
      </w:r>
    </w:p>
    <w:p w14:paraId="6347C77A" w14:textId="43A90AF5" w:rsidR="00F97A89" w:rsidRDefault="00657C52" w:rsidP="004647E2">
      <w:pPr>
        <w:pStyle w:val="BodyText"/>
      </w:pPr>
      <w:r>
        <w:t>A</w:t>
      </w:r>
      <w:r w:rsidR="00142E31">
        <w:t xml:space="preserve">n email notification will be sent to </w:t>
      </w:r>
      <w:r>
        <w:t>AP</w:t>
      </w:r>
      <w:r w:rsidR="00142E31">
        <w:t xml:space="preserve"> Team (Aultman) notifying that the file was successfully </w:t>
      </w:r>
      <w:r w:rsidR="005869C6">
        <w:t>imported</w:t>
      </w:r>
      <w:r w:rsidR="00142E31">
        <w:t xml:space="preserve"> and saved in its assigned </w:t>
      </w:r>
      <w:r w:rsidR="00F97A89">
        <w:t xml:space="preserve">sftp </w:t>
      </w:r>
      <w:r w:rsidR="00142E31">
        <w:t>location</w:t>
      </w:r>
      <w:r w:rsidR="00F97A89">
        <w:t>.</w:t>
      </w:r>
    </w:p>
    <w:p w14:paraId="60C63395" w14:textId="77777777" w:rsidR="00F97A89" w:rsidRDefault="00F97A89" w:rsidP="00125CC7">
      <w:pPr>
        <w:pStyle w:val="BodyText"/>
      </w:pPr>
    </w:p>
    <w:tbl>
      <w:tblPr>
        <w:tblStyle w:val="LightGrid-Accent1"/>
        <w:tblW w:w="8900" w:type="dxa"/>
        <w:tblInd w:w="1520" w:type="dxa"/>
        <w:tblLayout w:type="fixed"/>
        <w:tblLook w:val="0480" w:firstRow="0" w:lastRow="0" w:firstColumn="1" w:lastColumn="0" w:noHBand="0" w:noVBand="1"/>
      </w:tblPr>
      <w:tblGrid>
        <w:gridCol w:w="1350"/>
        <w:gridCol w:w="7550"/>
      </w:tblGrid>
      <w:tr w:rsidR="00F97A89" w:rsidRPr="009641C6" w14:paraId="7E1CEE8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7795912" w14:textId="77777777" w:rsidR="00F97A89" w:rsidRPr="00E1381E" w:rsidRDefault="00F97A89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To</w:t>
            </w:r>
          </w:p>
        </w:tc>
        <w:tc>
          <w:tcPr>
            <w:tcW w:w="7550" w:type="dxa"/>
          </w:tcPr>
          <w:p w14:paraId="355AF95B" w14:textId="42A5CAB4" w:rsidR="00F97A89" w:rsidRPr="00947D3B" w:rsidRDefault="1B95816A" w:rsidP="04075F7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4075F7E">
              <w:rPr>
                <w:color w:val="FF0000"/>
              </w:rPr>
              <w:t>Account</w:t>
            </w:r>
            <w:r w:rsidR="00A57841">
              <w:rPr>
                <w:color w:val="FF0000"/>
              </w:rPr>
              <w:t>s</w:t>
            </w:r>
            <w:r w:rsidRPr="04075F7E">
              <w:rPr>
                <w:color w:val="FF0000"/>
              </w:rPr>
              <w:t>.payable@aultman.com</w:t>
            </w:r>
          </w:p>
        </w:tc>
      </w:tr>
      <w:tr w:rsidR="00F97A89" w:rsidRPr="009641C6" w14:paraId="7DE46BD6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6F77C0C" w14:textId="77777777" w:rsidR="00F97A89" w:rsidRPr="00E1381E" w:rsidRDefault="00F97A89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Cc</w:t>
            </w:r>
          </w:p>
        </w:tc>
        <w:tc>
          <w:tcPr>
            <w:tcW w:w="7550" w:type="dxa"/>
          </w:tcPr>
          <w:p w14:paraId="4F5EAB74" w14:textId="77777777" w:rsidR="00F97A89" w:rsidRPr="009641C6" w:rsidRDefault="00F97A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F97A89" w:rsidRPr="009641C6" w14:paraId="59AD77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F09E3C2" w14:textId="77777777" w:rsidR="00F97A89" w:rsidRPr="00E1381E" w:rsidRDefault="00F97A89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From</w:t>
            </w:r>
          </w:p>
        </w:tc>
        <w:tc>
          <w:tcPr>
            <w:tcW w:w="7550" w:type="dxa"/>
          </w:tcPr>
          <w:p w14:paraId="79735C6B" w14:textId="69F8E296" w:rsidR="00F97A89" w:rsidRPr="009641C6" w:rsidRDefault="005F0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hyperlink r:id="rId14" w:history="1">
              <w:r w:rsidRPr="009466D0">
                <w:rPr>
                  <w:rStyle w:val="Hyperlink"/>
                  <w:sz w:val="18"/>
                  <w:szCs w:val="18"/>
                </w:rPr>
                <w:t>FSM_notification@infor.com</w:t>
              </w:r>
            </w:hyperlink>
          </w:p>
        </w:tc>
      </w:tr>
      <w:tr w:rsidR="00F97A89" w:rsidRPr="009641C6" w14:paraId="59DD68C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EE146AE" w14:textId="77777777" w:rsidR="00F97A89" w:rsidRDefault="00F97A89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Subject</w:t>
            </w:r>
          </w:p>
        </w:tc>
        <w:tc>
          <w:tcPr>
            <w:tcW w:w="7550" w:type="dxa"/>
          </w:tcPr>
          <w:p w14:paraId="53616145" w14:textId="56C2CD04" w:rsidR="00F97A89" w:rsidRPr="003C3DDA" w:rsidRDefault="00657C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color w:val="FF0000"/>
              </w:rPr>
            </w:pPr>
            <w:r>
              <w:rPr>
                <w:sz w:val="18"/>
                <w:szCs w:val="18"/>
              </w:rPr>
              <w:t>Patient Refund</w:t>
            </w:r>
            <w:r w:rsidR="00F97A89" w:rsidRPr="00C211AD">
              <w:rPr>
                <w:sz w:val="18"/>
                <w:szCs w:val="18"/>
              </w:rPr>
              <w:t xml:space="preserve"> – </w:t>
            </w:r>
            <w:r w:rsidRPr="008F6A48">
              <w:rPr>
                <w:color w:val="FF0000"/>
                <w:sz w:val="18"/>
                <w:szCs w:val="18"/>
              </w:rPr>
              <w:t>Aultman</w:t>
            </w:r>
            <w:r>
              <w:rPr>
                <w:color w:val="FF0000"/>
                <w:sz w:val="18"/>
                <w:szCs w:val="18"/>
              </w:rPr>
              <w:t>_Refund</w:t>
            </w:r>
            <w:r w:rsidRPr="008F6A48">
              <w:rPr>
                <w:color w:val="FF0000"/>
                <w:sz w:val="18"/>
                <w:szCs w:val="18"/>
              </w:rPr>
              <w:t>_</w:t>
            </w:r>
            <w:r>
              <w:rPr>
                <w:color w:val="FF0000"/>
                <w:sz w:val="18"/>
                <w:szCs w:val="18"/>
              </w:rPr>
              <w:t>MMDDYYYY</w:t>
            </w:r>
          </w:p>
        </w:tc>
      </w:tr>
      <w:tr w:rsidR="00F97A89" w:rsidRPr="009641C6" w14:paraId="1194F3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1E0AB7C0" w14:textId="77777777" w:rsidR="00F97A89" w:rsidRDefault="00F97A89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Body Text</w:t>
            </w:r>
          </w:p>
        </w:tc>
        <w:tc>
          <w:tcPr>
            <w:tcW w:w="7550" w:type="dxa"/>
          </w:tcPr>
          <w:p w14:paraId="453AD44F" w14:textId="77777777" w:rsidR="00F97A89" w:rsidRDefault="00F97A89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170FE3DE" w14:textId="7FBDFC3D" w:rsidR="00F97A89" w:rsidRDefault="00F97A89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 xml:space="preserve">Dear </w:t>
            </w:r>
            <w:r w:rsidR="00657C52">
              <w:rPr>
                <w:rFonts w:cs="Arial"/>
                <w:sz w:val="18"/>
                <w:szCs w:val="18"/>
                <w:lang w:eastAsia="en-US"/>
              </w:rPr>
              <w:t>AP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 Team,</w:t>
            </w:r>
          </w:p>
          <w:p w14:paraId="2106F574" w14:textId="77777777" w:rsidR="00F97A89" w:rsidRDefault="00F97A89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114CAE1A" w14:textId="3DBB117C" w:rsidR="00F97A89" w:rsidRDefault="00657C52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Patient Refund</w:t>
            </w:r>
            <w:r w:rsidR="009A66A2">
              <w:rPr>
                <w:rFonts w:cs="Arial"/>
                <w:sz w:val="18"/>
                <w:szCs w:val="18"/>
                <w:lang w:eastAsia="en-US"/>
              </w:rPr>
              <w:t xml:space="preserve"> file </w:t>
            </w:r>
            <w:r w:rsidR="00890D9D">
              <w:rPr>
                <w:rFonts w:cs="Arial"/>
                <w:sz w:val="18"/>
                <w:szCs w:val="18"/>
                <w:lang w:eastAsia="en-US"/>
              </w:rPr>
              <w:t>with RunGroup &lt;</w:t>
            </w:r>
            <w:r w:rsidR="00890D9D">
              <w:t xml:space="preserve"> PREFMMDDYY</w:t>
            </w:r>
            <w:r w:rsidR="00890D9D">
              <w:rPr>
                <w:rFonts w:cs="Arial"/>
                <w:sz w:val="18"/>
                <w:szCs w:val="18"/>
                <w:lang w:eastAsia="en-US"/>
              </w:rPr>
              <w:t xml:space="preserve"> &gt; </w:t>
            </w:r>
            <w:r w:rsidR="009A66A2">
              <w:rPr>
                <w:rFonts w:cs="Arial"/>
                <w:sz w:val="18"/>
                <w:szCs w:val="18"/>
                <w:lang w:eastAsia="en-US"/>
              </w:rPr>
              <w:t xml:space="preserve">has been successfully </w:t>
            </w:r>
            <w:r w:rsidR="00D11995">
              <w:rPr>
                <w:rFonts w:cs="Arial"/>
                <w:sz w:val="18"/>
                <w:szCs w:val="18"/>
                <w:lang w:eastAsia="en-US"/>
              </w:rPr>
              <w:t>inter</w:t>
            </w:r>
            <w:r w:rsidR="00A30A0D">
              <w:rPr>
                <w:rFonts w:cs="Arial"/>
                <w:sz w:val="18"/>
                <w:szCs w:val="18"/>
                <w:lang w:eastAsia="en-US"/>
              </w:rPr>
              <w:t>faced</w:t>
            </w:r>
            <w:r w:rsidR="00174384">
              <w:rPr>
                <w:rFonts w:cs="Arial"/>
                <w:sz w:val="18"/>
                <w:szCs w:val="18"/>
                <w:lang w:eastAsia="en-US"/>
              </w:rPr>
              <w:t xml:space="preserve">. </w:t>
            </w:r>
          </w:p>
          <w:p w14:paraId="107F0CB1" w14:textId="77777777" w:rsidR="00174384" w:rsidRDefault="00174384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0541C903" w14:textId="77777777" w:rsidR="00B25ABB" w:rsidRDefault="00B25AB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  <w:p w14:paraId="4FA97262" w14:textId="63C7EBA6" w:rsidR="00B25ABB" w:rsidRPr="00B25ABB" w:rsidRDefault="00B25AB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Thank you</w:t>
            </w:r>
          </w:p>
          <w:p w14:paraId="7CEFAB8B" w14:textId="77777777" w:rsidR="00F97A89" w:rsidRPr="004F4379" w:rsidRDefault="00F97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11739BC" w14:textId="78DE3C20" w:rsidR="00944031" w:rsidRDefault="004A71E3" w:rsidP="00125CC7">
      <w:pPr>
        <w:pStyle w:val="BodyText"/>
      </w:pPr>
      <w:r>
        <w:t>With Error Email</w:t>
      </w:r>
    </w:p>
    <w:tbl>
      <w:tblPr>
        <w:tblStyle w:val="LightGrid-Accent1"/>
        <w:tblW w:w="8900" w:type="dxa"/>
        <w:tblInd w:w="1520" w:type="dxa"/>
        <w:tblLayout w:type="fixed"/>
        <w:tblLook w:val="0480" w:firstRow="0" w:lastRow="0" w:firstColumn="1" w:lastColumn="0" w:noHBand="0" w:noVBand="1"/>
      </w:tblPr>
      <w:tblGrid>
        <w:gridCol w:w="1350"/>
        <w:gridCol w:w="7550"/>
      </w:tblGrid>
      <w:tr w:rsidR="004A71E3" w:rsidRPr="009641C6" w14:paraId="18E6D7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D428AAC" w14:textId="77777777" w:rsidR="004A71E3" w:rsidRPr="00E1381E" w:rsidRDefault="004A71E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To</w:t>
            </w:r>
          </w:p>
        </w:tc>
        <w:tc>
          <w:tcPr>
            <w:tcW w:w="7550" w:type="dxa"/>
          </w:tcPr>
          <w:p w14:paraId="2CCEE9AA" w14:textId="7638E033" w:rsidR="004A71E3" w:rsidRPr="00947D3B" w:rsidRDefault="6D7C4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4075F7E">
              <w:rPr>
                <w:color w:val="FF0000"/>
              </w:rPr>
              <w:t>Account</w:t>
            </w:r>
            <w:r w:rsidR="00A57841">
              <w:rPr>
                <w:color w:val="FF0000"/>
              </w:rPr>
              <w:t>s</w:t>
            </w:r>
            <w:r w:rsidRPr="04075F7E">
              <w:rPr>
                <w:color w:val="FF0000"/>
              </w:rPr>
              <w:t>.payable@aultman.com</w:t>
            </w:r>
          </w:p>
        </w:tc>
      </w:tr>
      <w:tr w:rsidR="004A71E3" w:rsidRPr="009641C6" w14:paraId="390A064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AF68FA3" w14:textId="77777777" w:rsidR="004A71E3" w:rsidRPr="00E1381E" w:rsidRDefault="004A71E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Cc</w:t>
            </w:r>
          </w:p>
        </w:tc>
        <w:tc>
          <w:tcPr>
            <w:tcW w:w="7550" w:type="dxa"/>
          </w:tcPr>
          <w:p w14:paraId="0FF159AD" w14:textId="32D57155" w:rsidR="004A71E3" w:rsidRPr="009641C6" w:rsidRDefault="000569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BOST</w:t>
            </w:r>
            <w:r w:rsidR="00D67F2C">
              <w:rPr>
                <w:rFonts w:cs="Arial"/>
                <w:sz w:val="18"/>
                <w:szCs w:val="18"/>
              </w:rPr>
              <w:t>eam@aultman.com</w:t>
            </w:r>
          </w:p>
        </w:tc>
      </w:tr>
      <w:tr w:rsidR="004A71E3" w:rsidRPr="009641C6" w14:paraId="3BCFAC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09EE599" w14:textId="77777777" w:rsidR="004A71E3" w:rsidRPr="00E1381E" w:rsidRDefault="004A71E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From</w:t>
            </w:r>
          </w:p>
        </w:tc>
        <w:tc>
          <w:tcPr>
            <w:tcW w:w="7550" w:type="dxa"/>
          </w:tcPr>
          <w:p w14:paraId="7ADAED54" w14:textId="77777777" w:rsidR="004A71E3" w:rsidRPr="009641C6" w:rsidRDefault="004A7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211AD">
              <w:rPr>
                <w:sz w:val="18"/>
                <w:szCs w:val="18"/>
              </w:rPr>
              <w:t>FSM_notification@infor.com</w:t>
            </w:r>
          </w:p>
        </w:tc>
      </w:tr>
      <w:tr w:rsidR="004A71E3" w:rsidRPr="009641C6" w14:paraId="721CE40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9081E01" w14:textId="77777777" w:rsidR="004A71E3" w:rsidRDefault="004A71E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Subject</w:t>
            </w:r>
          </w:p>
        </w:tc>
        <w:tc>
          <w:tcPr>
            <w:tcW w:w="7550" w:type="dxa"/>
          </w:tcPr>
          <w:p w14:paraId="3773D771" w14:textId="7A77753F" w:rsidR="004A71E3" w:rsidRPr="003C3DDA" w:rsidRDefault="00890D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color w:val="FF0000"/>
              </w:rPr>
            </w:pPr>
            <w:r>
              <w:rPr>
                <w:sz w:val="18"/>
                <w:szCs w:val="18"/>
              </w:rPr>
              <w:t>Patient Refund</w:t>
            </w:r>
            <w:r w:rsidRPr="00C211AD">
              <w:rPr>
                <w:sz w:val="18"/>
                <w:szCs w:val="18"/>
              </w:rPr>
              <w:t xml:space="preserve"> </w:t>
            </w:r>
            <w:r w:rsidR="004A71E3" w:rsidRPr="00C211AD">
              <w:rPr>
                <w:sz w:val="18"/>
                <w:szCs w:val="18"/>
              </w:rPr>
              <w:t xml:space="preserve">– </w:t>
            </w:r>
            <w:r w:rsidR="00480614">
              <w:rPr>
                <w:color w:val="FF0000"/>
                <w:sz w:val="18"/>
                <w:szCs w:val="18"/>
              </w:rPr>
              <w:t>Error</w:t>
            </w:r>
            <w:r>
              <w:rPr>
                <w:color w:val="FF0000"/>
                <w:sz w:val="18"/>
                <w:szCs w:val="18"/>
              </w:rPr>
              <w:t xml:space="preserve"> + Run Group</w:t>
            </w:r>
          </w:p>
        </w:tc>
      </w:tr>
      <w:tr w:rsidR="004A71E3" w:rsidRPr="009641C6" w14:paraId="5D6986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965333D" w14:textId="77777777" w:rsidR="004A71E3" w:rsidRDefault="004A71E3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Body Text</w:t>
            </w:r>
          </w:p>
        </w:tc>
        <w:tc>
          <w:tcPr>
            <w:tcW w:w="7550" w:type="dxa"/>
          </w:tcPr>
          <w:p w14:paraId="1A6BA2AC" w14:textId="77777777" w:rsidR="004A71E3" w:rsidRDefault="004A71E3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2E4C6F76" w14:textId="0C57579D" w:rsidR="004A71E3" w:rsidRDefault="004A71E3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 xml:space="preserve">Dear </w:t>
            </w:r>
            <w:r w:rsidR="00890D9D">
              <w:rPr>
                <w:rFonts w:cs="Arial"/>
                <w:sz w:val="18"/>
                <w:szCs w:val="18"/>
                <w:lang w:eastAsia="en-US"/>
              </w:rPr>
              <w:t>AP</w:t>
            </w:r>
            <w:r>
              <w:rPr>
                <w:rFonts w:cs="Arial"/>
                <w:sz w:val="18"/>
                <w:szCs w:val="18"/>
                <w:lang w:eastAsia="en-US"/>
              </w:rPr>
              <w:t xml:space="preserve"> Team,</w:t>
            </w:r>
          </w:p>
          <w:p w14:paraId="455CC694" w14:textId="77777777" w:rsidR="004A71E3" w:rsidRDefault="004A71E3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133AE4E6" w14:textId="5E1DF259" w:rsidR="004A71E3" w:rsidRDefault="00F3394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Interface error occurred during Payment Interface. See below details:</w:t>
            </w:r>
          </w:p>
          <w:p w14:paraId="556C09D2" w14:textId="77777777" w:rsidR="004A71E3" w:rsidRDefault="004A71E3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2CC194F5" w14:textId="6B375ED8" w:rsidR="004A71E3" w:rsidRDefault="008074C5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WorkUnit: XXXX</w:t>
            </w:r>
          </w:p>
          <w:p w14:paraId="4F0C93F4" w14:textId="538D9FE9" w:rsidR="004A71E3" w:rsidRPr="0013770F" w:rsidRDefault="00C96094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RunGroup</w:t>
            </w:r>
            <w:r w:rsidR="0013770F">
              <w:rPr>
                <w:sz w:val="18"/>
                <w:szCs w:val="18"/>
              </w:rPr>
              <w:t xml:space="preserve">: </w:t>
            </w:r>
            <w:r w:rsidRPr="00C96094">
              <w:rPr>
                <w:sz w:val="18"/>
                <w:szCs w:val="18"/>
              </w:rPr>
              <w:t>PREFMMDDYY</w:t>
            </w:r>
          </w:p>
          <w:p w14:paraId="10C6BA0A" w14:textId="77777777" w:rsidR="008074C5" w:rsidRDefault="008074C5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  <w:p w14:paraId="425F559F" w14:textId="411AE585" w:rsidR="00C96094" w:rsidRPr="00C96094" w:rsidRDefault="00C96094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Please resolve the error message and re-run the same run group.</w:t>
            </w:r>
          </w:p>
          <w:p w14:paraId="6A968861" w14:textId="77777777" w:rsidR="00C96094" w:rsidRDefault="00C96094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  <w:p w14:paraId="3094E15E" w14:textId="77777777" w:rsidR="004A71E3" w:rsidRPr="00B25ABB" w:rsidRDefault="004A71E3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Thank you</w:t>
            </w:r>
          </w:p>
          <w:p w14:paraId="5A9691F0" w14:textId="77777777" w:rsidR="004A71E3" w:rsidRPr="004F4379" w:rsidRDefault="004A71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E6DB539" w14:textId="77777777" w:rsidR="004A71E3" w:rsidRDefault="004A71E3" w:rsidP="00E672E0">
      <w:pPr>
        <w:pStyle w:val="BodyText"/>
        <w:ind w:left="0"/>
      </w:pPr>
    </w:p>
    <w:p w14:paraId="6E3F026F" w14:textId="65AF2D7F" w:rsidR="009469BE" w:rsidRDefault="009469BE" w:rsidP="0042181B">
      <w:pPr>
        <w:pStyle w:val="BodyText"/>
      </w:pPr>
      <w:r>
        <w:t>Another email notification will be sent if no files were scan</w:t>
      </w:r>
      <w:r w:rsidR="0042181B">
        <w:t>ned or available</w:t>
      </w:r>
      <w:r>
        <w:t xml:space="preserve"> during the scheduled </w:t>
      </w:r>
      <w:r w:rsidR="0042181B">
        <w:t>file scanning.</w:t>
      </w:r>
    </w:p>
    <w:p w14:paraId="7DD24270" w14:textId="77777777" w:rsidR="0042181B" w:rsidRDefault="0042181B" w:rsidP="0042181B">
      <w:pPr>
        <w:pStyle w:val="BodyText"/>
      </w:pPr>
    </w:p>
    <w:tbl>
      <w:tblPr>
        <w:tblStyle w:val="LightGrid-Accent1"/>
        <w:tblW w:w="8900" w:type="dxa"/>
        <w:tblInd w:w="1520" w:type="dxa"/>
        <w:tblLayout w:type="fixed"/>
        <w:tblLook w:val="0480" w:firstRow="0" w:lastRow="0" w:firstColumn="1" w:lastColumn="0" w:noHBand="0" w:noVBand="1"/>
      </w:tblPr>
      <w:tblGrid>
        <w:gridCol w:w="1350"/>
        <w:gridCol w:w="7550"/>
      </w:tblGrid>
      <w:tr w:rsidR="0042181B" w:rsidRPr="009641C6" w14:paraId="080596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11DD35B" w14:textId="77777777" w:rsidR="0042181B" w:rsidRPr="00E1381E" w:rsidRDefault="0042181B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To</w:t>
            </w:r>
          </w:p>
        </w:tc>
        <w:tc>
          <w:tcPr>
            <w:tcW w:w="7550" w:type="dxa"/>
          </w:tcPr>
          <w:p w14:paraId="00423C07" w14:textId="2A62AA07" w:rsidR="0042181B" w:rsidRPr="00947D3B" w:rsidRDefault="005F4B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rFonts w:cs="Arial"/>
                <w:sz w:val="18"/>
                <w:szCs w:val="18"/>
              </w:rPr>
              <w:t>BOSTeam@aultman.com</w:t>
            </w:r>
          </w:p>
        </w:tc>
      </w:tr>
      <w:tr w:rsidR="0042181B" w:rsidRPr="009641C6" w14:paraId="4AFB977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596EBB41" w14:textId="77777777" w:rsidR="0042181B" w:rsidRPr="00E1381E" w:rsidRDefault="0042181B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Cc</w:t>
            </w:r>
          </w:p>
        </w:tc>
        <w:tc>
          <w:tcPr>
            <w:tcW w:w="7550" w:type="dxa"/>
          </w:tcPr>
          <w:p w14:paraId="08128EC4" w14:textId="47157A62" w:rsidR="0042181B" w:rsidRPr="009641C6" w:rsidRDefault="004218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</w:p>
        </w:tc>
      </w:tr>
      <w:tr w:rsidR="0042181B" w:rsidRPr="009641C6" w14:paraId="21B968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0EDCAA1" w14:textId="77777777" w:rsidR="0042181B" w:rsidRPr="00E1381E" w:rsidRDefault="0042181B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From</w:t>
            </w:r>
          </w:p>
        </w:tc>
        <w:tc>
          <w:tcPr>
            <w:tcW w:w="7550" w:type="dxa"/>
          </w:tcPr>
          <w:p w14:paraId="2D8350A4" w14:textId="77777777" w:rsidR="0042181B" w:rsidRPr="009641C6" w:rsidRDefault="00421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211AD">
              <w:rPr>
                <w:sz w:val="18"/>
                <w:szCs w:val="18"/>
              </w:rPr>
              <w:t>FSM_notification@infor.com</w:t>
            </w:r>
          </w:p>
        </w:tc>
      </w:tr>
      <w:tr w:rsidR="0042181B" w:rsidRPr="009641C6" w14:paraId="2D353DB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0E587E2" w14:textId="77777777" w:rsidR="0042181B" w:rsidRDefault="0042181B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Subject</w:t>
            </w:r>
          </w:p>
        </w:tc>
        <w:tc>
          <w:tcPr>
            <w:tcW w:w="7550" w:type="dxa"/>
          </w:tcPr>
          <w:p w14:paraId="609AC99C" w14:textId="7647C703" w:rsidR="0042181B" w:rsidRPr="003C3DDA" w:rsidRDefault="0042181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Cs/>
                <w:color w:val="FF0000"/>
              </w:rPr>
            </w:pPr>
            <w:r>
              <w:rPr>
                <w:sz w:val="18"/>
                <w:szCs w:val="18"/>
              </w:rPr>
              <w:t>Patient Refund</w:t>
            </w:r>
            <w:r w:rsidRPr="00C211AD">
              <w:rPr>
                <w:sz w:val="18"/>
                <w:szCs w:val="18"/>
              </w:rPr>
              <w:t xml:space="preserve"> – </w:t>
            </w:r>
            <w:r w:rsidR="005F4B99">
              <w:rPr>
                <w:color w:val="FF0000"/>
                <w:sz w:val="18"/>
                <w:szCs w:val="18"/>
              </w:rPr>
              <w:t>No files available for scanning</w:t>
            </w:r>
          </w:p>
        </w:tc>
      </w:tr>
      <w:tr w:rsidR="0042181B" w:rsidRPr="009641C6" w14:paraId="75DB67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6E8D595D" w14:textId="77777777" w:rsidR="0042181B" w:rsidRDefault="0042181B">
            <w:pPr>
              <w:rPr>
                <w:rFonts w:cs="Arial"/>
                <w:bCs w:val="0"/>
                <w:sz w:val="18"/>
                <w:szCs w:val="18"/>
              </w:rPr>
            </w:pPr>
            <w:r>
              <w:rPr>
                <w:rFonts w:cs="Arial"/>
                <w:bCs w:val="0"/>
                <w:sz w:val="18"/>
                <w:szCs w:val="18"/>
              </w:rPr>
              <w:t>Body Text</w:t>
            </w:r>
          </w:p>
        </w:tc>
        <w:tc>
          <w:tcPr>
            <w:tcW w:w="7550" w:type="dxa"/>
          </w:tcPr>
          <w:p w14:paraId="3FAA345B" w14:textId="77777777" w:rsidR="0042181B" w:rsidRDefault="0042181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7FA74C5D" w14:textId="0307C21D" w:rsidR="0042181B" w:rsidRDefault="0042181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 xml:space="preserve">Dear </w:t>
            </w:r>
            <w:r w:rsidR="005F4B99">
              <w:rPr>
                <w:rFonts w:cs="Arial"/>
                <w:sz w:val="18"/>
                <w:szCs w:val="18"/>
                <w:lang w:eastAsia="en-US"/>
              </w:rPr>
              <w:t>BOS</w:t>
            </w:r>
            <w:r w:rsidR="00F032E0">
              <w:rPr>
                <w:rFonts w:cs="Arial"/>
                <w:sz w:val="18"/>
                <w:szCs w:val="18"/>
                <w:lang w:eastAsia="en-US"/>
              </w:rPr>
              <w:t>Team</w:t>
            </w:r>
            <w:r>
              <w:rPr>
                <w:rFonts w:cs="Arial"/>
                <w:sz w:val="18"/>
                <w:szCs w:val="18"/>
                <w:lang w:eastAsia="en-US"/>
              </w:rPr>
              <w:t>,</w:t>
            </w:r>
          </w:p>
          <w:p w14:paraId="50298CA9" w14:textId="77777777" w:rsidR="0042181B" w:rsidRDefault="0042181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6506196B" w14:textId="32259DAA" w:rsidR="0042181B" w:rsidRDefault="00F032E0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FSM has tried to import the file for patient refund but no files are available for scanning.</w:t>
            </w:r>
          </w:p>
          <w:p w14:paraId="475850E3" w14:textId="4E539C70" w:rsidR="00F032E0" w:rsidRDefault="00F032E0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 xml:space="preserve">Please upload the file and scan manually. </w:t>
            </w:r>
          </w:p>
          <w:p w14:paraId="4C7C882A" w14:textId="77777777" w:rsidR="00F032E0" w:rsidRDefault="00F032E0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19A75358" w14:textId="5489C946" w:rsidR="00F032E0" w:rsidRPr="001D1DB4" w:rsidRDefault="00F032E0" w:rsidP="00F032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 xml:space="preserve">File Location: </w:t>
            </w:r>
            <w:r w:rsidRPr="61C22BFE">
              <w:rPr>
                <w:rFonts w:eastAsia="Arial" w:cs="Arial"/>
                <w:sz w:val="18"/>
                <w:szCs w:val="18"/>
              </w:rPr>
              <w:t>\\ahf2000.aultman.com\dfs\Department\Dnload\PROD\Lawson\PatientRefunds</w:t>
            </w:r>
          </w:p>
          <w:p w14:paraId="3B1833E1" w14:textId="433518C2" w:rsidR="00F032E0" w:rsidRDefault="00F032E0" w:rsidP="00F032E0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 w:rsidRPr="61C22BFE">
              <w:rPr>
                <w:rFonts w:eastAsia="Arial" w:cs="Arial"/>
                <w:sz w:val="18"/>
                <w:szCs w:val="18"/>
              </w:rPr>
              <w:t>Sourcefilename:REFREQ AND REFDIS</w:t>
            </w:r>
          </w:p>
          <w:p w14:paraId="3609F889" w14:textId="77777777" w:rsidR="0042181B" w:rsidRDefault="0042181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</w:p>
          <w:p w14:paraId="6698D077" w14:textId="77777777" w:rsidR="0042181B" w:rsidRDefault="0042181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8"/>
                <w:szCs w:val="18"/>
              </w:rPr>
            </w:pPr>
          </w:p>
          <w:p w14:paraId="0F825ACC" w14:textId="77777777" w:rsidR="0042181B" w:rsidRPr="00B25ABB" w:rsidRDefault="0042181B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Thank you</w:t>
            </w:r>
          </w:p>
          <w:p w14:paraId="16E1F75D" w14:textId="77777777" w:rsidR="0042181B" w:rsidRPr="004F4379" w:rsidRDefault="004218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13DB35E" w14:textId="77777777" w:rsidR="0042181B" w:rsidRDefault="0042181B" w:rsidP="0042181B">
      <w:pPr>
        <w:pStyle w:val="BodyText"/>
      </w:pPr>
    </w:p>
    <w:p w14:paraId="39027B02" w14:textId="0D767626" w:rsidR="007114E8" w:rsidRDefault="00DA3415" w:rsidP="007114E8">
      <w:pPr>
        <w:pStyle w:val="FunctionalRequirements"/>
      </w:pPr>
      <w:r>
        <w:t>processed file to be archived</w:t>
      </w:r>
    </w:p>
    <w:p w14:paraId="3E5A6D25" w14:textId="4240E8BA" w:rsidR="00A30A0D" w:rsidRPr="00A30A0D" w:rsidRDefault="00A30A0D" w:rsidP="00A30A0D">
      <w:pPr>
        <w:pStyle w:val="BodyText"/>
      </w:pPr>
      <w:r>
        <w:t>Processed files will be move automatically to the processed folder.</w:t>
      </w:r>
    </w:p>
    <w:p w14:paraId="5E49869C" w14:textId="77777777" w:rsidR="009C405B" w:rsidRPr="00C26F09" w:rsidRDefault="009C405B" w:rsidP="00145772">
      <w:pPr>
        <w:pStyle w:val="BodyText"/>
      </w:pPr>
    </w:p>
    <w:p w14:paraId="24C7C7E8" w14:textId="40B9412D" w:rsidR="00D90B34" w:rsidRDefault="003734D5" w:rsidP="00D90B34">
      <w:pPr>
        <w:pStyle w:val="Heading2"/>
      </w:pPr>
      <w:bookmarkStart w:id="18" w:name="_Toc105005166"/>
      <w:bookmarkStart w:id="19" w:name="_Toc105578810"/>
      <w:r>
        <w:t>Business Process F</w:t>
      </w:r>
      <w:r w:rsidR="006A418E">
        <w:t>low</w:t>
      </w:r>
      <w:bookmarkEnd w:id="18"/>
      <w:bookmarkEnd w:id="19"/>
    </w:p>
    <w:p w14:paraId="1E06435A" w14:textId="5EB09CA4" w:rsidR="00083B3E" w:rsidRDefault="00444EA7" w:rsidP="005E43EE">
      <w:pPr>
        <w:pStyle w:val="BodyTex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1B1E12" wp14:editId="5F81DA5A">
                <wp:simplePos x="0" y="0"/>
                <wp:positionH relativeFrom="column">
                  <wp:posOffset>908384</wp:posOffset>
                </wp:positionH>
                <wp:positionV relativeFrom="paragraph">
                  <wp:posOffset>204203</wp:posOffset>
                </wp:positionV>
                <wp:extent cx="171450" cy="151130"/>
                <wp:effectExtent l="0" t="0" r="19050" b="2032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5113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 xmlns:a14="http://schemas.microsoft.com/office/drawing/2010/main">
            <w:pict w14:anchorId="32EF81C9">
              <v:roundrect id="Rectangle: Rounded Corners 1" style="position:absolute;margin-left:71.55pt;margin-top:16.1pt;width:13.5pt;height:11.9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eeece1 [3214]" strokecolor="black [3200]" arcsize="10923f" w14:anchorId="16120A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"/>
            </w:pict>
          </mc:Fallback>
        </mc:AlternateContent>
      </w:r>
      <w:r w:rsidR="00650F7D">
        <w:t>Legend:</w:t>
      </w:r>
    </w:p>
    <w:p w14:paraId="3876391D" w14:textId="7FD40694" w:rsidR="00444EA7" w:rsidRDefault="00716ABA" w:rsidP="005E43EE">
      <w:pPr>
        <w:pStyle w:val="BodyTex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7C191D6" wp14:editId="3C834B25">
                <wp:simplePos x="0" y="0"/>
                <wp:positionH relativeFrom="column">
                  <wp:posOffset>914400</wp:posOffset>
                </wp:positionH>
                <wp:positionV relativeFrom="paragraph">
                  <wp:posOffset>222250</wp:posOffset>
                </wp:positionV>
                <wp:extent cx="171880" cy="151254"/>
                <wp:effectExtent l="0" t="0" r="19050" b="2032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80" cy="151254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 xmlns:a14="http://schemas.microsoft.com/office/drawing/2010/main">
            <w:pict w14:anchorId="1D55A708">
              <v:roundrect id="Rectangle: Rounded Corners 7" style="position:absolute;margin-left:1in;margin-top:17.5pt;width:13.55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b050" strokecolor="black [3200]" arcsize="10923f" w14:anchorId="6EA80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"/>
            </w:pict>
          </mc:Fallback>
        </mc:AlternateContent>
      </w:r>
      <w:r w:rsidR="00444EA7">
        <w:tab/>
      </w:r>
      <w:r w:rsidR="00491227">
        <w:t xml:space="preserve">Process outside </w:t>
      </w:r>
      <w:r w:rsidR="007C2A71">
        <w:t>FSM / Manual process</w:t>
      </w:r>
    </w:p>
    <w:p w14:paraId="0C6363A8" w14:textId="271C78C2" w:rsidR="005E43EE" w:rsidRDefault="00EE0F2F" w:rsidP="00072DFA">
      <w:pPr>
        <w:pStyle w:val="BodyText"/>
        <w:jc w:val="both"/>
      </w:pPr>
      <w:r>
        <w:tab/>
        <w:t>IPA driven</w:t>
      </w:r>
    </w:p>
    <w:p w14:paraId="12CF2E96" w14:textId="77777777" w:rsidR="00CA0361" w:rsidRDefault="00CA0361" w:rsidP="00072DFA">
      <w:pPr>
        <w:pStyle w:val="BodyText"/>
        <w:jc w:val="both"/>
      </w:pPr>
    </w:p>
    <w:p w14:paraId="298CB13B" w14:textId="5220D505" w:rsidR="00FD5D42" w:rsidRDefault="009B416D" w:rsidP="00FD5D42">
      <w:pPr>
        <w:pStyle w:val="BodyText"/>
        <w:ind w:left="0"/>
      </w:pPr>
      <w:r w:rsidRPr="009B416D">
        <w:rPr>
          <w:noProof/>
        </w:rPr>
        <w:lastRenderedPageBreak/>
        <w:drawing>
          <wp:inline distT="0" distB="0" distL="0" distR="0" wp14:anchorId="509912EE" wp14:editId="46A31D69">
            <wp:extent cx="6629400" cy="3039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E4BA" w14:textId="77777777" w:rsidR="00A30A0D" w:rsidRDefault="00A30A0D" w:rsidP="00FD5D42">
      <w:pPr>
        <w:pStyle w:val="BodyText"/>
        <w:ind w:left="0"/>
      </w:pPr>
    </w:p>
    <w:p w14:paraId="33672C96" w14:textId="77777777" w:rsidR="00A30A0D" w:rsidRDefault="00A30A0D" w:rsidP="00FD5D42">
      <w:pPr>
        <w:pStyle w:val="BodyText"/>
        <w:ind w:left="0"/>
      </w:pPr>
    </w:p>
    <w:p w14:paraId="7CFB95F1" w14:textId="34DBD19C" w:rsidR="00E068D4" w:rsidRDefault="006B1C33" w:rsidP="00E90AD6">
      <w:pPr>
        <w:pStyle w:val="Heading2"/>
      </w:pPr>
      <w:bookmarkStart w:id="20" w:name="_Toc105005168"/>
      <w:bookmarkStart w:id="21" w:name="_Toc105578811"/>
      <w:r>
        <w:t>Field Mapping</w:t>
      </w:r>
      <w:bookmarkEnd w:id="20"/>
      <w:bookmarkEnd w:id="21"/>
      <w:r w:rsidR="00357D1D">
        <w:t xml:space="preserve"> </w:t>
      </w:r>
    </w:p>
    <w:p w14:paraId="5F46CE51" w14:textId="67F88524" w:rsidR="00BA2DC6" w:rsidRDefault="00E068D4" w:rsidP="00F54732">
      <w:pPr>
        <w:pStyle w:val="Heading3"/>
        <w:numPr>
          <w:ilvl w:val="2"/>
          <w:numId w:val="6"/>
        </w:numPr>
      </w:pPr>
      <w:r>
        <w:t xml:space="preserve">Field Mapping for </w:t>
      </w:r>
      <w:r w:rsidR="00067819">
        <w:t xml:space="preserve">CM </w:t>
      </w:r>
      <w:r w:rsidR="00C152D8">
        <w:t>Refund</w:t>
      </w:r>
      <w:r w:rsidR="0091511A">
        <w:t xml:space="preserve"> </w:t>
      </w:r>
      <w:r w:rsidR="00C152D8">
        <w:t>inbound</w:t>
      </w:r>
      <w:r w:rsidR="007D4EF2">
        <w:t xml:space="preserve"> </w:t>
      </w:r>
      <w:r w:rsidR="0091511A">
        <w:t>interface</w:t>
      </w:r>
    </w:p>
    <w:p w14:paraId="28F0E035" w14:textId="331A9CAE" w:rsidR="00BA2DC6" w:rsidRDefault="00BA2DC6" w:rsidP="00BA2DC6">
      <w:pPr>
        <w:pStyle w:val="BodyText"/>
        <w:ind w:left="0"/>
      </w:pPr>
    </w:p>
    <w:p w14:paraId="097F5E5E" w14:textId="3E665D13" w:rsidR="007D4EF2" w:rsidRPr="009B416D" w:rsidRDefault="00067819" w:rsidP="00BA2DC6">
      <w:pPr>
        <w:pStyle w:val="BodyText"/>
        <w:ind w:left="0"/>
        <w:rPr>
          <w:u w:val="single"/>
        </w:rPr>
      </w:pPr>
      <w:r>
        <w:rPr>
          <w:u w:val="single"/>
        </w:rPr>
        <w:t>CashLedgerPaymentImport</w:t>
      </w:r>
      <w:r w:rsidR="007D4EF2" w:rsidRPr="00CF3CC9">
        <w:rPr>
          <w:u w:val="single"/>
        </w:rPr>
        <w:t xml:space="preserve"> Business Class</w:t>
      </w:r>
      <w:r w:rsidR="003D0E7C" w:rsidRPr="00CF3CC9">
        <w:rPr>
          <w:u w:val="single"/>
        </w:rPr>
        <w:t xml:space="preserve"> </w:t>
      </w:r>
    </w:p>
    <w:p w14:paraId="3C6AD912" w14:textId="77777777" w:rsidR="00067819" w:rsidRDefault="00067819" w:rsidP="00BA2DC6">
      <w:pPr>
        <w:pStyle w:val="BodyText"/>
        <w:ind w:left="0"/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828"/>
        <w:gridCol w:w="4863"/>
        <w:gridCol w:w="700"/>
        <w:gridCol w:w="825"/>
        <w:gridCol w:w="2129"/>
      </w:tblGrid>
      <w:tr w:rsidR="00913AB0" w14:paraId="48FCD6A7" w14:textId="77777777" w:rsidTr="5FCEF15B">
        <w:tc>
          <w:tcPr>
            <w:tcW w:w="2430" w:type="dxa"/>
          </w:tcPr>
          <w:p w14:paraId="439203FE" w14:textId="5A1B4A2F" w:rsidR="007D4EF2" w:rsidRPr="00C152D8" w:rsidRDefault="00394A6A">
            <w:pPr>
              <w:pStyle w:val="BodyText"/>
              <w:ind w:left="0"/>
              <w:rPr>
                <w:b/>
                <w:bCs/>
              </w:rPr>
            </w:pPr>
            <w:r w:rsidRPr="00C152D8">
              <w:rPr>
                <w:b/>
                <w:bCs/>
              </w:rPr>
              <w:t xml:space="preserve">Source </w:t>
            </w:r>
            <w:r w:rsidR="007D4EF2" w:rsidRPr="00C152D8">
              <w:rPr>
                <w:b/>
                <w:bCs/>
              </w:rPr>
              <w:t>Field Name</w:t>
            </w:r>
            <w:r w:rsidR="003A3BC2">
              <w:rPr>
                <w:b/>
                <w:bCs/>
              </w:rPr>
              <w:t xml:space="preserve"> (Inbound)</w:t>
            </w:r>
          </w:p>
        </w:tc>
        <w:tc>
          <w:tcPr>
            <w:tcW w:w="2519" w:type="dxa"/>
          </w:tcPr>
          <w:p w14:paraId="53B00A1A" w14:textId="77777777" w:rsidR="007D4EF2" w:rsidRPr="00C152D8" w:rsidRDefault="007D4EF2">
            <w:pPr>
              <w:pStyle w:val="BodyText"/>
              <w:ind w:left="0"/>
              <w:rPr>
                <w:b/>
                <w:bCs/>
              </w:rPr>
            </w:pPr>
            <w:r w:rsidRPr="00C152D8">
              <w:rPr>
                <w:b/>
                <w:bCs/>
              </w:rPr>
              <w:t>FSM Field Name</w:t>
            </w:r>
          </w:p>
        </w:tc>
        <w:tc>
          <w:tcPr>
            <w:tcW w:w="901" w:type="dxa"/>
          </w:tcPr>
          <w:p w14:paraId="238077B1" w14:textId="77777777" w:rsidR="007D4EF2" w:rsidRPr="00C152D8" w:rsidRDefault="007D4EF2">
            <w:pPr>
              <w:pStyle w:val="BodyText"/>
              <w:ind w:left="0"/>
              <w:rPr>
                <w:b/>
                <w:bCs/>
              </w:rPr>
            </w:pPr>
            <w:r w:rsidRPr="00C152D8">
              <w:rPr>
                <w:b/>
                <w:bCs/>
              </w:rPr>
              <w:t>Size</w:t>
            </w:r>
          </w:p>
        </w:tc>
        <w:tc>
          <w:tcPr>
            <w:tcW w:w="1170" w:type="dxa"/>
          </w:tcPr>
          <w:p w14:paraId="127C7887" w14:textId="77777777" w:rsidR="007D4EF2" w:rsidRPr="00C152D8" w:rsidRDefault="007D4EF2">
            <w:pPr>
              <w:pStyle w:val="BodyText"/>
              <w:ind w:left="0"/>
              <w:rPr>
                <w:b/>
                <w:bCs/>
              </w:rPr>
            </w:pPr>
            <w:r w:rsidRPr="00C152D8">
              <w:rPr>
                <w:b/>
                <w:bCs/>
              </w:rPr>
              <w:t>Type</w:t>
            </w:r>
          </w:p>
        </w:tc>
        <w:tc>
          <w:tcPr>
            <w:tcW w:w="3325" w:type="dxa"/>
          </w:tcPr>
          <w:p w14:paraId="4C288180" w14:textId="77777777" w:rsidR="007D4EF2" w:rsidRPr="00C152D8" w:rsidRDefault="007D4EF2">
            <w:pPr>
              <w:pStyle w:val="BodyText"/>
              <w:ind w:left="0"/>
              <w:rPr>
                <w:b/>
                <w:bCs/>
              </w:rPr>
            </w:pPr>
            <w:r w:rsidRPr="00C152D8">
              <w:rPr>
                <w:b/>
                <w:bCs/>
              </w:rPr>
              <w:t>Remarks</w:t>
            </w:r>
          </w:p>
        </w:tc>
      </w:tr>
      <w:tr w:rsidR="00913AB0" w14:paraId="052BFF79" w14:textId="77777777" w:rsidTr="5FCEF15B">
        <w:tc>
          <w:tcPr>
            <w:tcW w:w="2430" w:type="dxa"/>
          </w:tcPr>
          <w:p w14:paraId="26C3A5A1" w14:textId="4A5E4919" w:rsidR="007D4EF2" w:rsidRDefault="007D4EF2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3AB5C69D" w14:textId="0BDB502E" w:rsidR="007D4EF2" w:rsidRPr="000579E1" w:rsidRDefault="00CF0C3A">
            <w:pPr>
              <w:pStyle w:val="BodyText"/>
              <w:ind w:left="0"/>
            </w:pPr>
            <w:r w:rsidRPr="000579E1">
              <w:t>CashManagementGroup</w:t>
            </w:r>
          </w:p>
        </w:tc>
        <w:tc>
          <w:tcPr>
            <w:tcW w:w="901" w:type="dxa"/>
          </w:tcPr>
          <w:p w14:paraId="6A91468E" w14:textId="77777777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24CA766" w14:textId="77777777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1BEF0E3" w14:textId="2C268FD3" w:rsidR="007D4EF2" w:rsidRDefault="00394A6A">
            <w:pPr>
              <w:pStyle w:val="BodyText"/>
              <w:ind w:left="0"/>
            </w:pPr>
            <w:r>
              <w:t>HardCoded = AHF</w:t>
            </w:r>
          </w:p>
        </w:tc>
      </w:tr>
      <w:tr w:rsidR="00913AB0" w14:paraId="5D392F47" w14:textId="77777777" w:rsidTr="5FCEF15B">
        <w:tc>
          <w:tcPr>
            <w:tcW w:w="2430" w:type="dxa"/>
          </w:tcPr>
          <w:p w14:paraId="03F4719E" w14:textId="1E27209F" w:rsidR="007D4EF2" w:rsidRDefault="007D4EF2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53B777C4" w14:textId="1836E486" w:rsidR="007D4EF2" w:rsidRPr="000579E1" w:rsidRDefault="00394A6A">
            <w:pPr>
              <w:pStyle w:val="BodyText"/>
              <w:ind w:left="0"/>
            </w:pPr>
            <w:r w:rsidRPr="000579E1">
              <w:t>CashLedgerPaymentImport.RunGroup</w:t>
            </w:r>
          </w:p>
        </w:tc>
        <w:tc>
          <w:tcPr>
            <w:tcW w:w="901" w:type="dxa"/>
          </w:tcPr>
          <w:p w14:paraId="407A6AFA" w14:textId="248EDF50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3366CB51" w14:textId="11271CF7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992BBBE" w14:textId="2B55717A" w:rsidR="007D4EF2" w:rsidRDefault="00B35797">
            <w:pPr>
              <w:pStyle w:val="BodyText"/>
              <w:ind w:left="0"/>
            </w:pPr>
            <w:r>
              <w:t>PREFMMDDYY</w:t>
            </w:r>
          </w:p>
        </w:tc>
      </w:tr>
      <w:tr w:rsidR="00913AB0" w14:paraId="55379A9D" w14:textId="77777777" w:rsidTr="5FCEF15B">
        <w:tc>
          <w:tcPr>
            <w:tcW w:w="2430" w:type="dxa"/>
          </w:tcPr>
          <w:p w14:paraId="75D7AD07" w14:textId="33BD20E2" w:rsidR="007D4EF2" w:rsidRDefault="00067819">
            <w:pPr>
              <w:pStyle w:val="BodyText"/>
              <w:ind w:left="0"/>
            </w:pPr>
            <w:r>
              <w:t xml:space="preserve">H. </w:t>
            </w:r>
            <w:r w:rsidRPr="00067819">
              <w:t>CVI-CASH-CODE</w:t>
            </w:r>
          </w:p>
        </w:tc>
        <w:tc>
          <w:tcPr>
            <w:tcW w:w="2519" w:type="dxa"/>
          </w:tcPr>
          <w:p w14:paraId="6E15D782" w14:textId="6A12AE2E" w:rsidR="007D4EF2" w:rsidRPr="000579E1" w:rsidRDefault="00D66D47" w:rsidP="5FCEF15B">
            <w:pPr>
              <w:pStyle w:val="BodyText"/>
              <w:ind w:left="0"/>
              <w:rPr>
                <w:highlight w:val="yellow"/>
              </w:rPr>
            </w:pPr>
            <w:r w:rsidRPr="5FCEF15B">
              <w:rPr>
                <w:highlight w:val="yellow"/>
              </w:rPr>
              <w:t>CashLedgerPaymentImport.CashCode</w:t>
            </w:r>
          </w:p>
        </w:tc>
        <w:tc>
          <w:tcPr>
            <w:tcW w:w="901" w:type="dxa"/>
          </w:tcPr>
          <w:p w14:paraId="56F97AB4" w14:textId="77777777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3BE53B8F" w14:textId="77777777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42AB390" w14:textId="76422623" w:rsidR="007D4EF2" w:rsidRDefault="00043300">
            <w:pPr>
              <w:pStyle w:val="BodyText"/>
              <w:ind w:left="0"/>
            </w:pPr>
            <w:r>
              <w:t>See mapping</w:t>
            </w:r>
            <w:r w:rsidR="00D01300">
              <w:t xml:space="preserve"> below table</w:t>
            </w:r>
          </w:p>
        </w:tc>
      </w:tr>
      <w:tr w:rsidR="00913AB0" w14:paraId="63377648" w14:textId="77777777" w:rsidTr="5FCEF15B">
        <w:tc>
          <w:tcPr>
            <w:tcW w:w="2430" w:type="dxa"/>
          </w:tcPr>
          <w:p w14:paraId="51336A2D" w14:textId="3205C477" w:rsidR="004F5489" w:rsidRDefault="004F5489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3C7D24D4" w14:textId="55F28D40" w:rsidR="007D4EF2" w:rsidRPr="000579E1" w:rsidRDefault="00794268">
            <w:pPr>
              <w:pStyle w:val="BodyText"/>
              <w:ind w:left="0"/>
            </w:pPr>
            <w:r w:rsidRPr="000579E1">
              <w:t>CashLedgerPaymentImport.BankTransactionCode</w:t>
            </w:r>
          </w:p>
        </w:tc>
        <w:tc>
          <w:tcPr>
            <w:tcW w:w="901" w:type="dxa"/>
          </w:tcPr>
          <w:p w14:paraId="27FAA2BF" w14:textId="2F00902D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55424909" w14:textId="1819C0A7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AF8BB54" w14:textId="044B21DB" w:rsidR="007D4EF2" w:rsidRDefault="00AF4DB7">
            <w:pPr>
              <w:pStyle w:val="BodyText"/>
              <w:ind w:left="0"/>
            </w:pPr>
            <w:r w:rsidRPr="00AF4DB7">
              <w:rPr>
                <w:color w:val="FF0000"/>
              </w:rPr>
              <w:t>HardCoded = PAR</w:t>
            </w:r>
          </w:p>
        </w:tc>
      </w:tr>
      <w:tr w:rsidR="00913AB0" w14:paraId="1056499B" w14:textId="77777777" w:rsidTr="5FCEF15B">
        <w:trPr>
          <w:trHeight w:val="287"/>
        </w:trPr>
        <w:tc>
          <w:tcPr>
            <w:tcW w:w="2430" w:type="dxa"/>
          </w:tcPr>
          <w:p w14:paraId="61C1903B" w14:textId="738975C8" w:rsidR="007D4EF2" w:rsidRPr="00AF4DB7" w:rsidRDefault="00AF4DB7">
            <w:pPr>
              <w:pStyle w:val="BodyText"/>
              <w:ind w:left="0"/>
            </w:pPr>
            <w:r w:rsidRPr="00AF4DB7">
              <w:rPr>
                <w:color w:val="FF0000"/>
              </w:rPr>
              <w:t>H. CVI-COUNTRY</w:t>
            </w:r>
          </w:p>
        </w:tc>
        <w:tc>
          <w:tcPr>
            <w:tcW w:w="2519" w:type="dxa"/>
          </w:tcPr>
          <w:p w14:paraId="59C70CBC" w14:textId="009D7B24" w:rsidR="007D4EF2" w:rsidRPr="00AF4DB7" w:rsidRDefault="00794268">
            <w:pPr>
              <w:pStyle w:val="BodyText"/>
              <w:ind w:left="0"/>
            </w:pPr>
            <w:r w:rsidRPr="00AF4DB7">
              <w:t>CashLedgerPaymentImport.ReferenceNumber</w:t>
            </w:r>
          </w:p>
        </w:tc>
        <w:tc>
          <w:tcPr>
            <w:tcW w:w="901" w:type="dxa"/>
          </w:tcPr>
          <w:p w14:paraId="44407851" w14:textId="16DA60C8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7854841A" w14:textId="43A7C917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83C675F" w14:textId="0EDF952F" w:rsidR="007D4EF2" w:rsidRDefault="00F95503">
            <w:pPr>
              <w:pStyle w:val="BodyText"/>
              <w:ind w:left="0"/>
            </w:pPr>
            <w:r>
              <w:t>Include leading zeroes</w:t>
            </w:r>
          </w:p>
        </w:tc>
      </w:tr>
      <w:tr w:rsidR="00913AB0" w14:paraId="42AB6AE4" w14:textId="77777777" w:rsidTr="5FCEF15B">
        <w:trPr>
          <w:trHeight w:val="80"/>
        </w:trPr>
        <w:tc>
          <w:tcPr>
            <w:tcW w:w="2430" w:type="dxa"/>
          </w:tcPr>
          <w:p w14:paraId="59528B96" w14:textId="3595C713" w:rsidR="007D4EF2" w:rsidRDefault="007D4EF2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4EC1CFE2" w14:textId="11E97E53" w:rsidR="007D4EF2" w:rsidRPr="000579E1" w:rsidRDefault="00EF5718">
            <w:pPr>
              <w:pStyle w:val="BodyText"/>
              <w:ind w:left="0"/>
            </w:pPr>
            <w:r w:rsidRPr="000579E1">
              <w:t>CashLedgerPaymentImport.SequenceNumber</w:t>
            </w:r>
          </w:p>
        </w:tc>
        <w:tc>
          <w:tcPr>
            <w:tcW w:w="901" w:type="dxa"/>
          </w:tcPr>
          <w:p w14:paraId="7C50FB7F" w14:textId="1CB44064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49CD34A4" w14:textId="52BFA1EF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4D536FD" w14:textId="559C7620" w:rsidR="00EF5718" w:rsidRDefault="00EF5718">
            <w:pPr>
              <w:pStyle w:val="BodyText"/>
              <w:ind w:left="0"/>
            </w:pPr>
            <w:r>
              <w:t>Starts 1 with increment of 1</w:t>
            </w:r>
          </w:p>
        </w:tc>
      </w:tr>
      <w:tr w:rsidR="00913AB0" w14:paraId="3B2BFA9F" w14:textId="77777777" w:rsidTr="5FCEF15B">
        <w:trPr>
          <w:trHeight w:val="80"/>
        </w:trPr>
        <w:tc>
          <w:tcPr>
            <w:tcW w:w="2430" w:type="dxa"/>
          </w:tcPr>
          <w:p w14:paraId="453084A5" w14:textId="4E02E670" w:rsidR="007D4EF2" w:rsidRDefault="007D4EF2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715D8348" w14:textId="059AFD78" w:rsidR="007D4EF2" w:rsidRPr="000579E1" w:rsidRDefault="007C0A29">
            <w:pPr>
              <w:pStyle w:val="BodyText"/>
              <w:ind w:left="0"/>
            </w:pPr>
            <w:r w:rsidRPr="000579E1">
              <w:t>CommentText</w:t>
            </w:r>
          </w:p>
        </w:tc>
        <w:tc>
          <w:tcPr>
            <w:tcW w:w="901" w:type="dxa"/>
          </w:tcPr>
          <w:p w14:paraId="2B825D17" w14:textId="712AB344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4339FF9E" w14:textId="4A170BC0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23101615" w14:textId="4863037F" w:rsidR="007D4EF2" w:rsidRDefault="00665BB1">
            <w:pPr>
              <w:pStyle w:val="BodyText"/>
              <w:ind w:left="0"/>
            </w:pPr>
            <w:r>
              <w:t>Blank</w:t>
            </w:r>
          </w:p>
        </w:tc>
      </w:tr>
      <w:tr w:rsidR="00913AB0" w14:paraId="3B53C318" w14:textId="77777777" w:rsidTr="5FCEF15B">
        <w:trPr>
          <w:trHeight w:val="80"/>
        </w:trPr>
        <w:tc>
          <w:tcPr>
            <w:tcW w:w="2430" w:type="dxa"/>
          </w:tcPr>
          <w:p w14:paraId="213A7B2F" w14:textId="604F3BEA" w:rsidR="007D4EF2" w:rsidRDefault="007D4EF2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5B94703F" w14:textId="6057DEF1" w:rsidR="007D4EF2" w:rsidRPr="000579E1" w:rsidRDefault="00637290" w:rsidP="008C0057">
            <w:pPr>
              <w:pStyle w:val="BodyText"/>
              <w:ind w:left="0"/>
            </w:pPr>
            <w:r w:rsidRPr="000579E1">
              <w:t>PayablesData.PayablesCompany</w:t>
            </w:r>
          </w:p>
        </w:tc>
        <w:tc>
          <w:tcPr>
            <w:tcW w:w="901" w:type="dxa"/>
          </w:tcPr>
          <w:p w14:paraId="68A3073D" w14:textId="77777777" w:rsidR="007D4EF2" w:rsidRDefault="007D4EF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51598DA5" w14:textId="77777777" w:rsidR="007D4EF2" w:rsidRDefault="007D4EF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739BCEA7" w14:textId="10333671" w:rsidR="007D4EF2" w:rsidRDefault="0038438E">
            <w:pPr>
              <w:pStyle w:val="BodyText"/>
              <w:ind w:left="0"/>
            </w:pPr>
            <w:r>
              <w:t>HardCoded = 10</w:t>
            </w:r>
          </w:p>
        </w:tc>
      </w:tr>
      <w:tr w:rsidR="007C0A29" w14:paraId="3D6B36E3" w14:textId="77777777" w:rsidTr="5FCEF15B">
        <w:trPr>
          <w:trHeight w:val="80"/>
        </w:trPr>
        <w:tc>
          <w:tcPr>
            <w:tcW w:w="2430" w:type="dxa"/>
          </w:tcPr>
          <w:p w14:paraId="59F6E52A" w14:textId="77777777" w:rsidR="007C0A29" w:rsidRDefault="007C0A29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FC25C2A" w14:textId="218D2B63" w:rsidR="007C0A29" w:rsidRPr="000579E1" w:rsidRDefault="00637290">
            <w:pPr>
              <w:pStyle w:val="BodyText"/>
              <w:ind w:left="0"/>
            </w:pPr>
            <w:r w:rsidRPr="000579E1">
              <w:t>PayablesData.Vendor</w:t>
            </w:r>
          </w:p>
        </w:tc>
        <w:tc>
          <w:tcPr>
            <w:tcW w:w="901" w:type="dxa"/>
          </w:tcPr>
          <w:p w14:paraId="0E56A448" w14:textId="77777777" w:rsidR="007C0A29" w:rsidRDefault="007C0A29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CE91CB9" w14:textId="77777777" w:rsidR="007C0A29" w:rsidRDefault="007C0A29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5FFB263" w14:textId="70BF73D5" w:rsidR="007C0A29" w:rsidRDefault="00637290">
            <w:pPr>
              <w:pStyle w:val="BodyText"/>
              <w:ind w:left="0"/>
            </w:pPr>
            <w:r>
              <w:t>HardCoded = 123</w:t>
            </w:r>
          </w:p>
        </w:tc>
      </w:tr>
      <w:tr w:rsidR="007C0A29" w14:paraId="39B7C0F7" w14:textId="77777777" w:rsidTr="5FCEF15B">
        <w:trPr>
          <w:trHeight w:val="80"/>
        </w:trPr>
        <w:tc>
          <w:tcPr>
            <w:tcW w:w="2430" w:type="dxa"/>
          </w:tcPr>
          <w:p w14:paraId="03F73690" w14:textId="77777777" w:rsidR="007C0A29" w:rsidRDefault="007C0A29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3DF4DFCB" w14:textId="7765DF26" w:rsidR="007C0A29" w:rsidRDefault="00637290">
            <w:pPr>
              <w:pStyle w:val="BodyText"/>
              <w:ind w:left="0"/>
            </w:pPr>
            <w:r w:rsidRPr="00637290">
              <w:t>PayablesData.PayGroup</w:t>
            </w:r>
          </w:p>
        </w:tc>
        <w:tc>
          <w:tcPr>
            <w:tcW w:w="901" w:type="dxa"/>
          </w:tcPr>
          <w:p w14:paraId="763A5266" w14:textId="77777777" w:rsidR="007C0A29" w:rsidRDefault="007C0A29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36780339" w14:textId="77777777" w:rsidR="007C0A29" w:rsidRDefault="007C0A29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5207866" w14:textId="57E849BA" w:rsidR="007C0A29" w:rsidRDefault="00AE62F5">
            <w:pPr>
              <w:pStyle w:val="BodyText"/>
              <w:ind w:left="0"/>
            </w:pPr>
            <w:r>
              <w:t>HardCoded = AHF</w:t>
            </w:r>
          </w:p>
        </w:tc>
      </w:tr>
      <w:tr w:rsidR="007C0A29" w14:paraId="6749242D" w14:textId="77777777" w:rsidTr="5FCEF15B">
        <w:trPr>
          <w:trHeight w:val="80"/>
        </w:trPr>
        <w:tc>
          <w:tcPr>
            <w:tcW w:w="2430" w:type="dxa"/>
          </w:tcPr>
          <w:p w14:paraId="62F11963" w14:textId="735FEE6B" w:rsidR="007C0A29" w:rsidRDefault="002737C9">
            <w:pPr>
              <w:pStyle w:val="BodyText"/>
              <w:ind w:left="0"/>
            </w:pPr>
            <w:r>
              <w:t xml:space="preserve">H. </w:t>
            </w:r>
            <w:r w:rsidRPr="002737C9">
              <w:t>CVI-POSTING-STATUS</w:t>
            </w:r>
          </w:p>
        </w:tc>
        <w:tc>
          <w:tcPr>
            <w:tcW w:w="2519" w:type="dxa"/>
          </w:tcPr>
          <w:p w14:paraId="5667E805" w14:textId="5395A449" w:rsidR="007C0A29" w:rsidRDefault="00102DBC">
            <w:pPr>
              <w:pStyle w:val="BodyText"/>
              <w:ind w:left="0"/>
            </w:pPr>
            <w:r w:rsidRPr="00102DBC">
              <w:t>Status</w:t>
            </w:r>
          </w:p>
        </w:tc>
        <w:tc>
          <w:tcPr>
            <w:tcW w:w="901" w:type="dxa"/>
          </w:tcPr>
          <w:p w14:paraId="6B3CE7B9" w14:textId="77777777" w:rsidR="007C0A29" w:rsidRDefault="007C0A29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A92913B" w14:textId="77777777" w:rsidR="007C0A29" w:rsidRDefault="007C0A29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F847A8C" w14:textId="7DDA678B" w:rsidR="007C0A29" w:rsidRDefault="00E25D78">
            <w:pPr>
              <w:pStyle w:val="BodyText"/>
              <w:ind w:left="0"/>
            </w:pPr>
            <w:r>
              <w:t>0 – Unreleased</w:t>
            </w:r>
          </w:p>
          <w:p w14:paraId="03DA4301" w14:textId="4877ECB6" w:rsidR="00E25D78" w:rsidRDefault="00E25D78">
            <w:pPr>
              <w:pStyle w:val="BodyText"/>
              <w:ind w:left="0"/>
            </w:pPr>
            <w:r>
              <w:t>1 – Released</w:t>
            </w:r>
          </w:p>
        </w:tc>
      </w:tr>
      <w:tr w:rsidR="007C0A29" w14:paraId="208DF74B" w14:textId="77777777" w:rsidTr="5FCEF15B">
        <w:trPr>
          <w:trHeight w:val="80"/>
        </w:trPr>
        <w:tc>
          <w:tcPr>
            <w:tcW w:w="2430" w:type="dxa"/>
          </w:tcPr>
          <w:p w14:paraId="2624015C" w14:textId="483A7CDF" w:rsidR="007C0A29" w:rsidRDefault="002737C9">
            <w:pPr>
              <w:pStyle w:val="BodyText"/>
              <w:ind w:left="0"/>
            </w:pPr>
            <w:r>
              <w:t xml:space="preserve">H. </w:t>
            </w:r>
            <w:r w:rsidRPr="002737C9">
              <w:t>CVI-INVOICE-DTE</w:t>
            </w:r>
          </w:p>
        </w:tc>
        <w:tc>
          <w:tcPr>
            <w:tcW w:w="2519" w:type="dxa"/>
          </w:tcPr>
          <w:p w14:paraId="4E54EBBB" w14:textId="0775BA1E" w:rsidR="007C0A29" w:rsidRDefault="00102DBC">
            <w:pPr>
              <w:pStyle w:val="BodyText"/>
              <w:ind w:left="0"/>
            </w:pPr>
            <w:r w:rsidRPr="00102DBC">
              <w:t>TransactionDate</w:t>
            </w:r>
          </w:p>
        </w:tc>
        <w:tc>
          <w:tcPr>
            <w:tcW w:w="901" w:type="dxa"/>
          </w:tcPr>
          <w:p w14:paraId="2AE43F73" w14:textId="77777777" w:rsidR="007C0A29" w:rsidRDefault="007C0A29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162E271" w14:textId="77777777" w:rsidR="007C0A29" w:rsidRDefault="007C0A29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1995BD5A" w14:textId="6DD4E7AB" w:rsidR="007C0A29" w:rsidRDefault="00A921ED">
            <w:pPr>
              <w:pStyle w:val="BodyText"/>
              <w:ind w:left="0"/>
            </w:pPr>
            <w:r>
              <w:t>MM/DD/YYYY</w:t>
            </w:r>
          </w:p>
        </w:tc>
      </w:tr>
      <w:tr w:rsidR="007C0A29" w14:paraId="6347F0B1" w14:textId="77777777" w:rsidTr="5FCEF15B">
        <w:trPr>
          <w:trHeight w:val="80"/>
        </w:trPr>
        <w:tc>
          <w:tcPr>
            <w:tcW w:w="2430" w:type="dxa"/>
          </w:tcPr>
          <w:p w14:paraId="5E142561" w14:textId="4DA68442" w:rsidR="007C0A29" w:rsidRDefault="000F6892">
            <w:pPr>
              <w:pStyle w:val="BodyText"/>
              <w:ind w:left="0"/>
            </w:pPr>
            <w:r>
              <w:t xml:space="preserve">H. </w:t>
            </w:r>
            <w:r w:rsidRPr="000F6892">
              <w:t>CVI-DESCRIPTION</w:t>
            </w:r>
          </w:p>
        </w:tc>
        <w:tc>
          <w:tcPr>
            <w:tcW w:w="2519" w:type="dxa"/>
          </w:tcPr>
          <w:p w14:paraId="45EAD1FB" w14:textId="7562CC20" w:rsidR="007C0A29" w:rsidRDefault="00102DBC">
            <w:pPr>
              <w:pStyle w:val="BodyText"/>
              <w:ind w:left="0"/>
            </w:pPr>
            <w:r w:rsidRPr="00102DBC">
              <w:t>Description</w:t>
            </w:r>
          </w:p>
        </w:tc>
        <w:tc>
          <w:tcPr>
            <w:tcW w:w="901" w:type="dxa"/>
          </w:tcPr>
          <w:p w14:paraId="5C86588F" w14:textId="77777777" w:rsidR="007C0A29" w:rsidRDefault="007C0A29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9003FA4" w14:textId="77777777" w:rsidR="007C0A29" w:rsidRDefault="007C0A29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9963A51" w14:textId="77777777" w:rsidR="007C0A29" w:rsidRDefault="007C0A29">
            <w:pPr>
              <w:pStyle w:val="BodyText"/>
              <w:ind w:left="0"/>
            </w:pPr>
          </w:p>
        </w:tc>
      </w:tr>
      <w:tr w:rsidR="007C0A29" w14:paraId="5B453E1F" w14:textId="77777777" w:rsidTr="5FCEF15B">
        <w:trPr>
          <w:trHeight w:val="80"/>
        </w:trPr>
        <w:tc>
          <w:tcPr>
            <w:tcW w:w="2430" w:type="dxa"/>
          </w:tcPr>
          <w:p w14:paraId="64B6E05D" w14:textId="4BAA12BF" w:rsidR="007C0A29" w:rsidRDefault="002D15B2">
            <w:pPr>
              <w:pStyle w:val="BodyText"/>
              <w:ind w:left="0"/>
            </w:pPr>
            <w:r>
              <w:t xml:space="preserve">H. </w:t>
            </w:r>
            <w:r w:rsidRPr="002D15B2">
              <w:t>CVI-VENDOR-VNAME</w:t>
            </w:r>
          </w:p>
        </w:tc>
        <w:tc>
          <w:tcPr>
            <w:tcW w:w="2519" w:type="dxa"/>
          </w:tcPr>
          <w:p w14:paraId="56CA469F" w14:textId="319FDCDA" w:rsidR="007C0A29" w:rsidRDefault="00C41E97">
            <w:pPr>
              <w:pStyle w:val="BodyText"/>
              <w:ind w:left="0"/>
            </w:pPr>
            <w:r w:rsidRPr="00C41E97">
              <w:t>PayeeName</w:t>
            </w:r>
          </w:p>
        </w:tc>
        <w:tc>
          <w:tcPr>
            <w:tcW w:w="901" w:type="dxa"/>
          </w:tcPr>
          <w:p w14:paraId="29041EC0" w14:textId="77777777" w:rsidR="007C0A29" w:rsidRDefault="007C0A29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E1C6F30" w14:textId="77777777" w:rsidR="007C0A29" w:rsidRDefault="007C0A29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3E24A32" w14:textId="77777777" w:rsidR="007C0A29" w:rsidRDefault="007C0A29">
            <w:pPr>
              <w:pStyle w:val="BodyText"/>
              <w:ind w:left="0"/>
            </w:pPr>
          </w:p>
        </w:tc>
      </w:tr>
      <w:tr w:rsidR="00BE6B12" w14:paraId="148EC7A9" w14:textId="77777777" w:rsidTr="5FCEF15B">
        <w:trPr>
          <w:trHeight w:val="80"/>
        </w:trPr>
        <w:tc>
          <w:tcPr>
            <w:tcW w:w="2430" w:type="dxa"/>
          </w:tcPr>
          <w:p w14:paraId="6927FD39" w14:textId="5818AF79" w:rsidR="00BE6B12" w:rsidRDefault="00AF4DB7">
            <w:pPr>
              <w:pStyle w:val="BodyText"/>
              <w:ind w:left="0"/>
            </w:pPr>
            <w:r w:rsidRPr="00AF4DB7">
              <w:rPr>
                <w:color w:val="FF0000"/>
              </w:rPr>
              <w:t>H. CVI-INVOICE</w:t>
            </w:r>
          </w:p>
        </w:tc>
        <w:tc>
          <w:tcPr>
            <w:tcW w:w="2519" w:type="dxa"/>
          </w:tcPr>
          <w:p w14:paraId="3E2A6C31" w14:textId="4E74FE43" w:rsidR="00BE6B12" w:rsidRPr="00C41E97" w:rsidRDefault="003E345F">
            <w:pPr>
              <w:pStyle w:val="BodyText"/>
              <w:ind w:left="0"/>
            </w:pPr>
            <w:r w:rsidRPr="003E345F">
              <w:t>MailingName</w:t>
            </w:r>
          </w:p>
        </w:tc>
        <w:tc>
          <w:tcPr>
            <w:tcW w:w="901" w:type="dxa"/>
          </w:tcPr>
          <w:p w14:paraId="7C8570A2" w14:textId="77777777" w:rsidR="00BE6B12" w:rsidRDefault="00BE6B12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63EF914" w14:textId="77777777" w:rsidR="00BE6B12" w:rsidRDefault="00BE6B12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58E6426A" w14:textId="77777777" w:rsidR="00BE6B12" w:rsidRDefault="00BE6B12">
            <w:pPr>
              <w:pStyle w:val="BodyText"/>
              <w:ind w:left="0"/>
            </w:pPr>
          </w:p>
        </w:tc>
      </w:tr>
      <w:tr w:rsidR="00102DBC" w14:paraId="6070749B" w14:textId="77777777" w:rsidTr="5FCEF15B">
        <w:trPr>
          <w:trHeight w:val="80"/>
        </w:trPr>
        <w:tc>
          <w:tcPr>
            <w:tcW w:w="2430" w:type="dxa"/>
          </w:tcPr>
          <w:p w14:paraId="4F4015AF" w14:textId="71D85EEC" w:rsidR="00102DBC" w:rsidRDefault="00102DBC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88CB78F" w14:textId="33045AA9" w:rsidR="00102DBC" w:rsidRDefault="00C41E97">
            <w:pPr>
              <w:pStyle w:val="BodyText"/>
              <w:ind w:left="0"/>
            </w:pPr>
            <w:r w:rsidRPr="00C41E97">
              <w:t>PayeePostalAddress.Country</w:t>
            </w:r>
          </w:p>
        </w:tc>
        <w:tc>
          <w:tcPr>
            <w:tcW w:w="901" w:type="dxa"/>
          </w:tcPr>
          <w:p w14:paraId="796AD2BF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223D583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3C2BA44" w14:textId="3B9AC7EC" w:rsidR="00102DBC" w:rsidRDefault="00506C78">
            <w:pPr>
              <w:pStyle w:val="BodyText"/>
              <w:ind w:left="0"/>
            </w:pPr>
            <w:r>
              <w:t>Hard Coded = US</w:t>
            </w:r>
          </w:p>
        </w:tc>
      </w:tr>
      <w:tr w:rsidR="00102DBC" w14:paraId="57DF0D23" w14:textId="77777777" w:rsidTr="5FCEF15B">
        <w:trPr>
          <w:trHeight w:val="80"/>
        </w:trPr>
        <w:tc>
          <w:tcPr>
            <w:tcW w:w="2430" w:type="dxa"/>
          </w:tcPr>
          <w:p w14:paraId="582AAE9E" w14:textId="44C24589" w:rsidR="00102DBC" w:rsidRDefault="009A495A">
            <w:pPr>
              <w:pStyle w:val="BodyText"/>
              <w:ind w:left="0"/>
            </w:pPr>
            <w:r>
              <w:t xml:space="preserve">H. </w:t>
            </w:r>
            <w:r w:rsidRPr="009A495A">
              <w:t>CVI-ADDR1</w:t>
            </w:r>
          </w:p>
        </w:tc>
        <w:tc>
          <w:tcPr>
            <w:tcW w:w="2519" w:type="dxa"/>
          </w:tcPr>
          <w:p w14:paraId="7879D01E" w14:textId="6524FE42" w:rsidR="00102DBC" w:rsidRDefault="00C41E97">
            <w:pPr>
              <w:pStyle w:val="BodyText"/>
              <w:ind w:left="0"/>
            </w:pPr>
            <w:r w:rsidRPr="00C41E97">
              <w:t>PayeePostalAddress.DeliveryAddress.AddressLine1</w:t>
            </w:r>
          </w:p>
        </w:tc>
        <w:tc>
          <w:tcPr>
            <w:tcW w:w="901" w:type="dxa"/>
          </w:tcPr>
          <w:p w14:paraId="7431FE3D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3CF3675E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0D148B4" w14:textId="77777777" w:rsidR="00102DBC" w:rsidRDefault="00102DBC">
            <w:pPr>
              <w:pStyle w:val="BodyText"/>
              <w:ind w:left="0"/>
            </w:pPr>
          </w:p>
        </w:tc>
      </w:tr>
      <w:tr w:rsidR="00102DBC" w14:paraId="4B5106F9" w14:textId="77777777" w:rsidTr="5FCEF15B">
        <w:trPr>
          <w:trHeight w:val="80"/>
        </w:trPr>
        <w:tc>
          <w:tcPr>
            <w:tcW w:w="2430" w:type="dxa"/>
          </w:tcPr>
          <w:p w14:paraId="5493DA89" w14:textId="69B2BDF0" w:rsidR="00102DBC" w:rsidRDefault="009A495A" w:rsidP="009A495A">
            <w:pPr>
              <w:pStyle w:val="BodyText"/>
              <w:ind w:left="0"/>
            </w:pPr>
            <w:r>
              <w:t xml:space="preserve">H. </w:t>
            </w:r>
            <w:r w:rsidRPr="009A495A">
              <w:t>CVI-ADDR2</w:t>
            </w:r>
          </w:p>
        </w:tc>
        <w:tc>
          <w:tcPr>
            <w:tcW w:w="2519" w:type="dxa"/>
          </w:tcPr>
          <w:p w14:paraId="4733963B" w14:textId="75E02F8C" w:rsidR="00102DBC" w:rsidRDefault="00C41E97">
            <w:pPr>
              <w:pStyle w:val="BodyText"/>
              <w:ind w:left="0"/>
            </w:pPr>
            <w:r w:rsidRPr="00C41E97">
              <w:t>PayeePostalAddress.DeliveryAddress.AddressLine2</w:t>
            </w:r>
          </w:p>
        </w:tc>
        <w:tc>
          <w:tcPr>
            <w:tcW w:w="901" w:type="dxa"/>
          </w:tcPr>
          <w:p w14:paraId="211734D2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2521889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7283F4BE" w14:textId="77777777" w:rsidR="00102DBC" w:rsidRDefault="00102DBC">
            <w:pPr>
              <w:pStyle w:val="BodyText"/>
              <w:ind w:left="0"/>
            </w:pPr>
          </w:p>
        </w:tc>
      </w:tr>
      <w:tr w:rsidR="00102DBC" w14:paraId="6CCE4740" w14:textId="77777777" w:rsidTr="5FCEF15B">
        <w:trPr>
          <w:trHeight w:val="80"/>
        </w:trPr>
        <w:tc>
          <w:tcPr>
            <w:tcW w:w="2430" w:type="dxa"/>
          </w:tcPr>
          <w:p w14:paraId="4353FF0F" w14:textId="39E69EC8" w:rsidR="00102DBC" w:rsidRDefault="007473F7">
            <w:pPr>
              <w:pStyle w:val="BodyText"/>
              <w:ind w:left="0"/>
            </w:pPr>
            <w:r>
              <w:t xml:space="preserve">H. </w:t>
            </w:r>
            <w:r w:rsidRPr="007473F7">
              <w:t>CVI-ADDR3</w:t>
            </w:r>
          </w:p>
        </w:tc>
        <w:tc>
          <w:tcPr>
            <w:tcW w:w="2519" w:type="dxa"/>
          </w:tcPr>
          <w:p w14:paraId="086CC0CA" w14:textId="564CF375" w:rsidR="00102DBC" w:rsidRDefault="00213EBA">
            <w:pPr>
              <w:pStyle w:val="BodyText"/>
              <w:ind w:left="0"/>
            </w:pPr>
            <w:r w:rsidRPr="00213EBA">
              <w:t>PayeePostalAddress.DeliveryAddress.AddressLine3</w:t>
            </w:r>
          </w:p>
        </w:tc>
        <w:tc>
          <w:tcPr>
            <w:tcW w:w="901" w:type="dxa"/>
          </w:tcPr>
          <w:p w14:paraId="4F2CACCB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7FEDD669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2478536" w14:textId="77777777" w:rsidR="00102DBC" w:rsidRDefault="00102DBC">
            <w:pPr>
              <w:pStyle w:val="BodyText"/>
              <w:ind w:left="0"/>
            </w:pPr>
          </w:p>
        </w:tc>
      </w:tr>
      <w:tr w:rsidR="00102DBC" w14:paraId="3FFF1744" w14:textId="77777777" w:rsidTr="5FCEF15B">
        <w:trPr>
          <w:trHeight w:val="80"/>
        </w:trPr>
        <w:tc>
          <w:tcPr>
            <w:tcW w:w="2430" w:type="dxa"/>
          </w:tcPr>
          <w:p w14:paraId="11580E20" w14:textId="1ED7F129" w:rsidR="00102DBC" w:rsidRDefault="007473F7">
            <w:pPr>
              <w:pStyle w:val="BodyText"/>
              <w:ind w:left="0"/>
            </w:pPr>
            <w:r>
              <w:t xml:space="preserve">H. </w:t>
            </w:r>
            <w:r w:rsidRPr="007473F7">
              <w:t>CVI-ADDR4</w:t>
            </w:r>
          </w:p>
        </w:tc>
        <w:tc>
          <w:tcPr>
            <w:tcW w:w="2519" w:type="dxa"/>
          </w:tcPr>
          <w:p w14:paraId="7A22AF2C" w14:textId="4CFC35CE" w:rsidR="00102DBC" w:rsidRDefault="00213EBA">
            <w:pPr>
              <w:pStyle w:val="BodyText"/>
              <w:ind w:left="0"/>
            </w:pPr>
            <w:r w:rsidRPr="00213EBA">
              <w:t>PayeePostalAddress.DeliveryAddress.AddressLine4</w:t>
            </w:r>
          </w:p>
        </w:tc>
        <w:tc>
          <w:tcPr>
            <w:tcW w:w="901" w:type="dxa"/>
          </w:tcPr>
          <w:p w14:paraId="1FA72B1D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B2DC263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55873B69" w14:textId="77777777" w:rsidR="00102DBC" w:rsidRDefault="00102DBC">
            <w:pPr>
              <w:pStyle w:val="BodyText"/>
              <w:ind w:left="0"/>
            </w:pPr>
          </w:p>
        </w:tc>
      </w:tr>
      <w:tr w:rsidR="00102DBC" w14:paraId="3D0E26F0" w14:textId="77777777" w:rsidTr="5FCEF15B">
        <w:trPr>
          <w:trHeight w:val="80"/>
        </w:trPr>
        <w:tc>
          <w:tcPr>
            <w:tcW w:w="2430" w:type="dxa"/>
          </w:tcPr>
          <w:p w14:paraId="4764F66E" w14:textId="5921F9C5" w:rsidR="00102DBC" w:rsidRDefault="004E4231">
            <w:pPr>
              <w:pStyle w:val="BodyText"/>
              <w:ind w:left="0"/>
            </w:pPr>
            <w:r>
              <w:t xml:space="preserve">H. </w:t>
            </w:r>
            <w:r w:rsidRPr="004E4231">
              <w:t>CVI-CITY-ADDR5</w:t>
            </w:r>
          </w:p>
        </w:tc>
        <w:tc>
          <w:tcPr>
            <w:tcW w:w="2519" w:type="dxa"/>
          </w:tcPr>
          <w:p w14:paraId="074EB095" w14:textId="4325D6A0" w:rsidR="00102DBC" w:rsidRDefault="00213EBA">
            <w:pPr>
              <w:pStyle w:val="BodyText"/>
              <w:ind w:left="0"/>
            </w:pPr>
            <w:r w:rsidRPr="00213EBA">
              <w:t>PayeePostalAddress.Municipality</w:t>
            </w:r>
          </w:p>
        </w:tc>
        <w:tc>
          <w:tcPr>
            <w:tcW w:w="901" w:type="dxa"/>
          </w:tcPr>
          <w:p w14:paraId="70D8F6B4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4E7D4888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7546E09" w14:textId="77777777" w:rsidR="00102DBC" w:rsidRDefault="00102DBC">
            <w:pPr>
              <w:pStyle w:val="BodyText"/>
              <w:ind w:left="0"/>
            </w:pPr>
          </w:p>
        </w:tc>
      </w:tr>
      <w:tr w:rsidR="00102DBC" w14:paraId="729507B7" w14:textId="77777777" w:rsidTr="5FCEF15B">
        <w:trPr>
          <w:trHeight w:val="80"/>
        </w:trPr>
        <w:tc>
          <w:tcPr>
            <w:tcW w:w="2430" w:type="dxa"/>
          </w:tcPr>
          <w:p w14:paraId="638AF808" w14:textId="15EB196E" w:rsidR="00102DBC" w:rsidRDefault="004E4231">
            <w:pPr>
              <w:pStyle w:val="BodyText"/>
              <w:ind w:left="0"/>
            </w:pPr>
            <w:r>
              <w:t xml:space="preserve">H. </w:t>
            </w:r>
            <w:r w:rsidRPr="004E4231">
              <w:t>CVI-STATE-PROV</w:t>
            </w:r>
          </w:p>
        </w:tc>
        <w:tc>
          <w:tcPr>
            <w:tcW w:w="2519" w:type="dxa"/>
          </w:tcPr>
          <w:p w14:paraId="655A3022" w14:textId="5EF442F9" w:rsidR="00102DBC" w:rsidRDefault="00213EBA">
            <w:pPr>
              <w:pStyle w:val="BodyText"/>
              <w:ind w:left="0"/>
            </w:pPr>
            <w:r w:rsidRPr="00213EBA">
              <w:t>PayeePostalAddress.StateProvince</w:t>
            </w:r>
          </w:p>
        </w:tc>
        <w:tc>
          <w:tcPr>
            <w:tcW w:w="901" w:type="dxa"/>
          </w:tcPr>
          <w:p w14:paraId="4FF57166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60C4939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7061CA26" w14:textId="77777777" w:rsidR="00102DBC" w:rsidRDefault="00102DBC">
            <w:pPr>
              <w:pStyle w:val="BodyText"/>
              <w:ind w:left="0"/>
            </w:pPr>
          </w:p>
        </w:tc>
      </w:tr>
      <w:tr w:rsidR="00102DBC" w14:paraId="4B5D24B0" w14:textId="77777777" w:rsidTr="5FCEF15B">
        <w:trPr>
          <w:trHeight w:val="80"/>
        </w:trPr>
        <w:tc>
          <w:tcPr>
            <w:tcW w:w="2430" w:type="dxa"/>
          </w:tcPr>
          <w:p w14:paraId="1A1D18EB" w14:textId="0396A4A8" w:rsidR="00102DBC" w:rsidRDefault="00C453FF">
            <w:pPr>
              <w:pStyle w:val="BodyText"/>
              <w:ind w:left="0"/>
            </w:pPr>
            <w:r>
              <w:t xml:space="preserve">H. </w:t>
            </w:r>
            <w:r w:rsidRPr="00C453FF">
              <w:t>CVI-POSTAL-CODE</w:t>
            </w:r>
          </w:p>
        </w:tc>
        <w:tc>
          <w:tcPr>
            <w:tcW w:w="2519" w:type="dxa"/>
          </w:tcPr>
          <w:p w14:paraId="6951B92C" w14:textId="314755AE" w:rsidR="00102DBC" w:rsidRDefault="00112EFA">
            <w:pPr>
              <w:pStyle w:val="BodyText"/>
              <w:ind w:left="0"/>
            </w:pPr>
            <w:r w:rsidRPr="00112EFA">
              <w:t>PayeePostalAddress.PostalCode</w:t>
            </w:r>
          </w:p>
        </w:tc>
        <w:tc>
          <w:tcPr>
            <w:tcW w:w="901" w:type="dxa"/>
          </w:tcPr>
          <w:p w14:paraId="7F39C9F6" w14:textId="77777777" w:rsidR="00102DBC" w:rsidRDefault="00102D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705E1AB" w14:textId="77777777" w:rsidR="00102DBC" w:rsidRDefault="00102D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7AF4E56" w14:textId="77777777" w:rsidR="00102DBC" w:rsidRDefault="00102DBC">
            <w:pPr>
              <w:pStyle w:val="BodyText"/>
              <w:ind w:left="0"/>
            </w:pPr>
          </w:p>
        </w:tc>
      </w:tr>
      <w:tr w:rsidR="00112EFA" w14:paraId="1878BFB1" w14:textId="77777777" w:rsidTr="5FCEF15B">
        <w:trPr>
          <w:trHeight w:val="80"/>
        </w:trPr>
        <w:tc>
          <w:tcPr>
            <w:tcW w:w="2430" w:type="dxa"/>
          </w:tcPr>
          <w:p w14:paraId="74414025" w14:textId="5324C106" w:rsidR="00112EFA" w:rsidRDefault="00C453FF">
            <w:pPr>
              <w:pStyle w:val="BodyText"/>
              <w:ind w:left="0"/>
            </w:pPr>
            <w:r>
              <w:t xml:space="preserve">H. </w:t>
            </w:r>
            <w:r w:rsidRPr="00C453FF">
              <w:t>CVI-COUNTY</w:t>
            </w:r>
          </w:p>
        </w:tc>
        <w:tc>
          <w:tcPr>
            <w:tcW w:w="2519" w:type="dxa"/>
          </w:tcPr>
          <w:p w14:paraId="0646BBFD" w14:textId="0902C366" w:rsidR="00112EFA" w:rsidRPr="00112EFA" w:rsidRDefault="00112EFA">
            <w:pPr>
              <w:pStyle w:val="BodyText"/>
              <w:ind w:left="0"/>
            </w:pPr>
            <w:r w:rsidRPr="00112EFA">
              <w:t>PayeePostalAddress.County</w:t>
            </w:r>
          </w:p>
        </w:tc>
        <w:tc>
          <w:tcPr>
            <w:tcW w:w="901" w:type="dxa"/>
          </w:tcPr>
          <w:p w14:paraId="62A685CA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9678F05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4E6773B" w14:textId="77777777" w:rsidR="00112EFA" w:rsidRDefault="00112EFA">
            <w:pPr>
              <w:pStyle w:val="BodyText"/>
              <w:ind w:left="0"/>
            </w:pPr>
          </w:p>
        </w:tc>
      </w:tr>
      <w:tr w:rsidR="00112EFA" w14:paraId="70C9C5A0" w14:textId="77777777" w:rsidTr="5FCEF15B">
        <w:trPr>
          <w:trHeight w:val="80"/>
        </w:trPr>
        <w:tc>
          <w:tcPr>
            <w:tcW w:w="2430" w:type="dxa"/>
          </w:tcPr>
          <w:p w14:paraId="18685DCF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76E39EAB" w14:textId="5D807EBC" w:rsidR="00112EFA" w:rsidRPr="00112EFA" w:rsidRDefault="00112EFA">
            <w:pPr>
              <w:pStyle w:val="BodyText"/>
              <w:ind w:left="0"/>
            </w:pPr>
            <w:r w:rsidRPr="00112EFA">
              <w:t>PayeePostalAddress.Type</w:t>
            </w:r>
          </w:p>
        </w:tc>
        <w:tc>
          <w:tcPr>
            <w:tcW w:w="901" w:type="dxa"/>
          </w:tcPr>
          <w:p w14:paraId="154B0979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7AB72A77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5FE50A52" w14:textId="18DF2F66" w:rsidR="00112EFA" w:rsidRDefault="008E294F">
            <w:pPr>
              <w:pStyle w:val="BodyText"/>
              <w:ind w:left="0"/>
            </w:pPr>
            <w:r>
              <w:t>HardCoded = 2</w:t>
            </w:r>
          </w:p>
        </w:tc>
      </w:tr>
      <w:tr w:rsidR="00112EFA" w14:paraId="3A7283DF" w14:textId="77777777" w:rsidTr="5FCEF15B">
        <w:trPr>
          <w:trHeight w:val="80"/>
        </w:trPr>
        <w:tc>
          <w:tcPr>
            <w:tcW w:w="2430" w:type="dxa"/>
          </w:tcPr>
          <w:p w14:paraId="4A3611DA" w14:textId="6BFE55F0" w:rsidR="00112EFA" w:rsidRDefault="0041311E">
            <w:pPr>
              <w:pStyle w:val="BodyText"/>
              <w:ind w:left="0"/>
            </w:pPr>
            <w:r>
              <w:t xml:space="preserve">H. </w:t>
            </w:r>
            <w:r w:rsidRPr="0041311E">
              <w:t>CVI-INV-CURRENCY</w:t>
            </w:r>
          </w:p>
        </w:tc>
        <w:tc>
          <w:tcPr>
            <w:tcW w:w="2519" w:type="dxa"/>
          </w:tcPr>
          <w:p w14:paraId="1757AF91" w14:textId="5433533D" w:rsidR="00112EFA" w:rsidRPr="00112EFA" w:rsidRDefault="00B72A77">
            <w:pPr>
              <w:pStyle w:val="BodyText"/>
              <w:ind w:left="0"/>
            </w:pPr>
            <w:r w:rsidRPr="00B72A77">
              <w:t>BankCurrency</w:t>
            </w:r>
          </w:p>
        </w:tc>
        <w:tc>
          <w:tcPr>
            <w:tcW w:w="901" w:type="dxa"/>
          </w:tcPr>
          <w:p w14:paraId="19F6F936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32C3548D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A8F6717" w14:textId="2655A66C" w:rsidR="00112EFA" w:rsidRDefault="00112EFA">
            <w:pPr>
              <w:pStyle w:val="BodyText"/>
              <w:ind w:left="0"/>
            </w:pPr>
          </w:p>
        </w:tc>
      </w:tr>
      <w:tr w:rsidR="00112EFA" w14:paraId="5BF140ED" w14:textId="77777777" w:rsidTr="5FCEF15B">
        <w:trPr>
          <w:trHeight w:val="80"/>
        </w:trPr>
        <w:tc>
          <w:tcPr>
            <w:tcW w:w="2430" w:type="dxa"/>
          </w:tcPr>
          <w:p w14:paraId="5C5FAAD3" w14:textId="33DC56BF" w:rsidR="00EC640A" w:rsidRDefault="00EC640A">
            <w:pPr>
              <w:pStyle w:val="BodyText"/>
              <w:ind w:left="0"/>
            </w:pPr>
            <w:r>
              <w:t xml:space="preserve">H. </w:t>
            </w:r>
            <w:r w:rsidRPr="00EC640A">
              <w:t>CVI-TRAN-INV-AMT</w:t>
            </w:r>
          </w:p>
        </w:tc>
        <w:tc>
          <w:tcPr>
            <w:tcW w:w="2519" w:type="dxa"/>
          </w:tcPr>
          <w:p w14:paraId="5D29552A" w14:textId="768C783F" w:rsidR="00112EFA" w:rsidRPr="00112EFA" w:rsidRDefault="00B72A77">
            <w:pPr>
              <w:pStyle w:val="BodyText"/>
              <w:ind w:left="0"/>
            </w:pPr>
            <w:r w:rsidRPr="00B72A77">
              <w:t>DistributionAmount</w:t>
            </w:r>
          </w:p>
        </w:tc>
        <w:tc>
          <w:tcPr>
            <w:tcW w:w="901" w:type="dxa"/>
          </w:tcPr>
          <w:p w14:paraId="15B51768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5F4FC0E1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11A75840" w14:textId="77777777" w:rsidR="00112EFA" w:rsidRDefault="00112EFA">
            <w:pPr>
              <w:pStyle w:val="BodyText"/>
              <w:ind w:left="0"/>
            </w:pPr>
          </w:p>
        </w:tc>
      </w:tr>
      <w:tr w:rsidR="00112EFA" w14:paraId="26DBAB17" w14:textId="77777777" w:rsidTr="5FCEF15B">
        <w:trPr>
          <w:trHeight w:val="80"/>
        </w:trPr>
        <w:tc>
          <w:tcPr>
            <w:tcW w:w="2430" w:type="dxa"/>
          </w:tcPr>
          <w:p w14:paraId="13E58CC6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856436C" w14:textId="723D118C" w:rsidR="00112EFA" w:rsidRPr="00112EFA" w:rsidRDefault="00B72A77">
            <w:pPr>
              <w:pStyle w:val="BodyText"/>
              <w:ind w:left="0"/>
            </w:pPr>
            <w:r w:rsidRPr="00B72A77">
              <w:t>Reference</w:t>
            </w:r>
          </w:p>
        </w:tc>
        <w:tc>
          <w:tcPr>
            <w:tcW w:w="901" w:type="dxa"/>
          </w:tcPr>
          <w:p w14:paraId="5065689D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5D6B3BD4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75E32A53" w14:textId="6F58C98E" w:rsidR="00112EFA" w:rsidRDefault="00B9242D">
            <w:pPr>
              <w:pStyle w:val="BodyText"/>
              <w:ind w:left="0"/>
            </w:pPr>
            <w:r>
              <w:t>Blank</w:t>
            </w:r>
          </w:p>
        </w:tc>
      </w:tr>
      <w:tr w:rsidR="00112EFA" w14:paraId="5E6B58AD" w14:textId="77777777" w:rsidTr="5FCEF15B">
        <w:trPr>
          <w:trHeight w:val="80"/>
        </w:trPr>
        <w:tc>
          <w:tcPr>
            <w:tcW w:w="2430" w:type="dxa"/>
          </w:tcPr>
          <w:p w14:paraId="4BEA1FD9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FD4B3E0" w14:textId="3D33140C" w:rsidR="00112EFA" w:rsidRPr="00112EFA" w:rsidRDefault="00B72A77">
            <w:pPr>
              <w:pStyle w:val="BodyText"/>
              <w:ind w:left="0"/>
            </w:pPr>
            <w:r w:rsidRPr="00B72A77">
              <w:t>TaxCode</w:t>
            </w:r>
          </w:p>
        </w:tc>
        <w:tc>
          <w:tcPr>
            <w:tcW w:w="901" w:type="dxa"/>
          </w:tcPr>
          <w:p w14:paraId="4E0595BB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474DFC6D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15D9C51B" w14:textId="55859A95" w:rsidR="00112EFA" w:rsidRDefault="00B9242D">
            <w:pPr>
              <w:pStyle w:val="BodyText"/>
              <w:ind w:left="0"/>
            </w:pPr>
            <w:r>
              <w:t>Blank</w:t>
            </w:r>
          </w:p>
        </w:tc>
      </w:tr>
      <w:tr w:rsidR="00112EFA" w14:paraId="591FD300" w14:textId="77777777" w:rsidTr="5FCEF15B">
        <w:trPr>
          <w:trHeight w:val="80"/>
        </w:trPr>
        <w:tc>
          <w:tcPr>
            <w:tcW w:w="2430" w:type="dxa"/>
          </w:tcPr>
          <w:p w14:paraId="5605E2CF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3ADB0EB1" w14:textId="04E342FA" w:rsidR="00112EFA" w:rsidRPr="00112EFA" w:rsidRDefault="00B72A77">
            <w:pPr>
              <w:pStyle w:val="BodyText"/>
              <w:ind w:left="0"/>
            </w:pPr>
            <w:r w:rsidRPr="00B72A77">
              <w:t>TaxableBankAmount</w:t>
            </w:r>
          </w:p>
        </w:tc>
        <w:tc>
          <w:tcPr>
            <w:tcW w:w="901" w:type="dxa"/>
          </w:tcPr>
          <w:p w14:paraId="00CF80EF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33920221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3687366" w14:textId="327D3BC6" w:rsidR="00112EFA" w:rsidRDefault="00B9242D">
            <w:pPr>
              <w:pStyle w:val="BodyText"/>
              <w:ind w:left="0"/>
            </w:pPr>
            <w:r>
              <w:t>Blank</w:t>
            </w:r>
          </w:p>
        </w:tc>
      </w:tr>
      <w:tr w:rsidR="00112EFA" w14:paraId="2522C1EE" w14:textId="77777777" w:rsidTr="5FCEF15B">
        <w:trPr>
          <w:trHeight w:val="80"/>
        </w:trPr>
        <w:tc>
          <w:tcPr>
            <w:tcW w:w="2430" w:type="dxa"/>
          </w:tcPr>
          <w:p w14:paraId="058BDF64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205C037" w14:textId="5237C186" w:rsidR="00112EFA" w:rsidRPr="00112EFA" w:rsidRDefault="00290BC8">
            <w:pPr>
              <w:pStyle w:val="BodyText"/>
              <w:ind w:left="0"/>
            </w:pPr>
            <w:r w:rsidRPr="00290BC8">
              <w:t>GeneralLedgerSourceCode</w:t>
            </w:r>
          </w:p>
        </w:tc>
        <w:tc>
          <w:tcPr>
            <w:tcW w:w="901" w:type="dxa"/>
          </w:tcPr>
          <w:p w14:paraId="11ABE35D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0A3E110C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A20BDEC" w14:textId="04222E62" w:rsidR="00112EFA" w:rsidRDefault="005C29B0">
            <w:pPr>
              <w:pStyle w:val="BodyText"/>
              <w:ind w:left="0"/>
            </w:pPr>
            <w:r>
              <w:t>HardCoded = AP</w:t>
            </w:r>
          </w:p>
        </w:tc>
      </w:tr>
      <w:tr w:rsidR="00112EFA" w14:paraId="159A78B5" w14:textId="77777777" w:rsidTr="5FCEF15B">
        <w:trPr>
          <w:trHeight w:val="80"/>
        </w:trPr>
        <w:tc>
          <w:tcPr>
            <w:tcW w:w="2430" w:type="dxa"/>
          </w:tcPr>
          <w:p w14:paraId="30EE35E4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3D9627B2" w14:textId="4E64BAF3" w:rsidR="00112EFA" w:rsidRPr="00112EFA" w:rsidRDefault="00290BC8" w:rsidP="5FCEF15B">
            <w:pPr>
              <w:pStyle w:val="BodyText"/>
              <w:ind w:left="0"/>
              <w:rPr>
                <w:highlight w:val="yellow"/>
              </w:rPr>
            </w:pPr>
            <w:r w:rsidRPr="5FCEF15B">
              <w:rPr>
                <w:highlight w:val="yellow"/>
              </w:rPr>
              <w:t>ProcessLevel</w:t>
            </w:r>
          </w:p>
        </w:tc>
        <w:tc>
          <w:tcPr>
            <w:tcW w:w="901" w:type="dxa"/>
          </w:tcPr>
          <w:p w14:paraId="447DB686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5D00ADF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93DDED6" w14:textId="49F96868" w:rsidR="00112EFA" w:rsidRDefault="00035735">
            <w:pPr>
              <w:pStyle w:val="BodyText"/>
              <w:ind w:left="0"/>
            </w:pPr>
            <w:r>
              <w:t>HardCoded = 10PA</w:t>
            </w:r>
          </w:p>
        </w:tc>
      </w:tr>
      <w:tr w:rsidR="00112EFA" w14:paraId="1EA058DB" w14:textId="77777777" w:rsidTr="5FCEF15B">
        <w:trPr>
          <w:trHeight w:val="80"/>
        </w:trPr>
        <w:tc>
          <w:tcPr>
            <w:tcW w:w="2430" w:type="dxa"/>
          </w:tcPr>
          <w:p w14:paraId="054D6D42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0665260B" w14:textId="4265BF14" w:rsidR="00112EFA" w:rsidRPr="00112EFA" w:rsidRDefault="00441D9C">
            <w:pPr>
              <w:pStyle w:val="BodyText"/>
              <w:ind w:left="0"/>
            </w:pPr>
            <w:r w:rsidRPr="00441D9C">
              <w:t>TaxID</w:t>
            </w:r>
          </w:p>
        </w:tc>
        <w:tc>
          <w:tcPr>
            <w:tcW w:w="901" w:type="dxa"/>
          </w:tcPr>
          <w:p w14:paraId="717115C9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A5DBD27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192E41D5" w14:textId="10CD39E4" w:rsidR="00112EFA" w:rsidRDefault="00B9242D">
            <w:pPr>
              <w:pStyle w:val="BodyText"/>
              <w:ind w:left="0"/>
            </w:pPr>
            <w:r>
              <w:t>Blank</w:t>
            </w:r>
          </w:p>
        </w:tc>
      </w:tr>
      <w:tr w:rsidR="00112EFA" w14:paraId="09DFD8BE" w14:textId="77777777" w:rsidTr="5FCEF15B">
        <w:trPr>
          <w:trHeight w:val="80"/>
        </w:trPr>
        <w:tc>
          <w:tcPr>
            <w:tcW w:w="2430" w:type="dxa"/>
          </w:tcPr>
          <w:p w14:paraId="48724585" w14:textId="77777777" w:rsidR="00112EFA" w:rsidRDefault="00112EFA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2E1D45C" w14:textId="7E2F335D" w:rsidR="00112EFA" w:rsidRPr="00112EFA" w:rsidRDefault="00D80B45">
            <w:pPr>
              <w:pStyle w:val="BodyText"/>
              <w:ind w:left="0"/>
            </w:pPr>
            <w:r w:rsidRPr="00D80B45">
              <w:t>ReportableIncomeAmount</w:t>
            </w:r>
          </w:p>
        </w:tc>
        <w:tc>
          <w:tcPr>
            <w:tcW w:w="901" w:type="dxa"/>
          </w:tcPr>
          <w:p w14:paraId="0C9CAD7C" w14:textId="77777777" w:rsidR="00112EFA" w:rsidRDefault="00112EFA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71B81C46" w14:textId="77777777" w:rsidR="00112EFA" w:rsidRDefault="00112EFA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F21AC68" w14:textId="77777777" w:rsidR="00112EFA" w:rsidRDefault="00112EFA">
            <w:pPr>
              <w:pStyle w:val="BodyText"/>
              <w:ind w:left="0"/>
            </w:pPr>
          </w:p>
        </w:tc>
      </w:tr>
      <w:tr w:rsidR="00D80B45" w14:paraId="34F8FB4B" w14:textId="77777777" w:rsidTr="5FCEF15B">
        <w:trPr>
          <w:trHeight w:val="80"/>
        </w:trPr>
        <w:tc>
          <w:tcPr>
            <w:tcW w:w="2430" w:type="dxa"/>
          </w:tcPr>
          <w:p w14:paraId="7537BB6B" w14:textId="77777777" w:rsidR="00D80B45" w:rsidRDefault="00D80B45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761DFBF8" w14:textId="7F3EAEDF" w:rsidR="00D80B45" w:rsidRPr="00D80B45" w:rsidRDefault="00D80B45">
            <w:pPr>
              <w:pStyle w:val="BodyText"/>
              <w:ind w:left="0"/>
            </w:pPr>
            <w:r w:rsidRPr="00D80B45">
              <w:t>TaxIDType</w:t>
            </w:r>
          </w:p>
        </w:tc>
        <w:tc>
          <w:tcPr>
            <w:tcW w:w="901" w:type="dxa"/>
          </w:tcPr>
          <w:p w14:paraId="77584A4F" w14:textId="77777777" w:rsidR="00D80B45" w:rsidRDefault="00D80B45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127A439" w14:textId="77777777" w:rsidR="00D80B45" w:rsidRDefault="00D80B45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8D3EB5C" w14:textId="77777777" w:rsidR="00D80B45" w:rsidRDefault="00D80B45">
            <w:pPr>
              <w:pStyle w:val="BodyText"/>
              <w:ind w:left="0"/>
            </w:pPr>
          </w:p>
        </w:tc>
      </w:tr>
      <w:tr w:rsidR="00D80B45" w14:paraId="59574147" w14:textId="77777777" w:rsidTr="5FCEF15B">
        <w:trPr>
          <w:trHeight w:val="80"/>
        </w:trPr>
        <w:tc>
          <w:tcPr>
            <w:tcW w:w="2430" w:type="dxa"/>
          </w:tcPr>
          <w:p w14:paraId="18C9E07E" w14:textId="77777777" w:rsidR="00D80B45" w:rsidRDefault="00D80B45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13B60FB4" w14:textId="5B3ACF48" w:rsidR="00D80B45" w:rsidRPr="00D80B45" w:rsidRDefault="00D80B45">
            <w:pPr>
              <w:pStyle w:val="BodyText"/>
              <w:ind w:left="0"/>
            </w:pPr>
            <w:r w:rsidRPr="00D80B45">
              <w:t>PayTaxExempt</w:t>
            </w:r>
          </w:p>
        </w:tc>
        <w:tc>
          <w:tcPr>
            <w:tcW w:w="901" w:type="dxa"/>
          </w:tcPr>
          <w:p w14:paraId="4A851C45" w14:textId="77777777" w:rsidR="00D80B45" w:rsidRDefault="00D80B45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F9A5F86" w14:textId="77777777" w:rsidR="00D80B45" w:rsidRDefault="00D80B45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104F9D6E" w14:textId="77777777" w:rsidR="00D80B45" w:rsidRDefault="00D80B45">
            <w:pPr>
              <w:pStyle w:val="BodyText"/>
              <w:ind w:left="0"/>
            </w:pPr>
          </w:p>
        </w:tc>
      </w:tr>
      <w:tr w:rsidR="00D80B45" w14:paraId="6E52E2DD" w14:textId="77777777" w:rsidTr="5FCEF15B">
        <w:trPr>
          <w:trHeight w:val="80"/>
        </w:trPr>
        <w:tc>
          <w:tcPr>
            <w:tcW w:w="2430" w:type="dxa"/>
          </w:tcPr>
          <w:p w14:paraId="40D7852D" w14:textId="77777777" w:rsidR="00D80B45" w:rsidRDefault="00D80B45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271CD39D" w14:textId="600404D7" w:rsidR="00D80B45" w:rsidRPr="00D80B45" w:rsidRDefault="0054556C">
            <w:pPr>
              <w:pStyle w:val="BodyText"/>
              <w:ind w:left="0"/>
            </w:pPr>
            <w:r w:rsidRPr="0054556C">
              <w:t>DistributionAccount.Ledger</w:t>
            </w:r>
          </w:p>
        </w:tc>
        <w:tc>
          <w:tcPr>
            <w:tcW w:w="901" w:type="dxa"/>
          </w:tcPr>
          <w:p w14:paraId="17EEE45C" w14:textId="77777777" w:rsidR="00D80B45" w:rsidRDefault="00D80B45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42BB6B59" w14:textId="77777777" w:rsidR="00D80B45" w:rsidRDefault="00D80B45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2B120B93" w14:textId="550D40B9" w:rsidR="00D80B45" w:rsidRDefault="0054556C">
            <w:pPr>
              <w:pStyle w:val="BodyText"/>
              <w:ind w:left="0"/>
            </w:pPr>
            <w:r>
              <w:t>HardCoded = CORE</w:t>
            </w:r>
          </w:p>
        </w:tc>
      </w:tr>
      <w:tr w:rsidR="00D80B45" w14:paraId="316FAF13" w14:textId="77777777" w:rsidTr="5FCEF15B">
        <w:trPr>
          <w:trHeight w:val="80"/>
        </w:trPr>
        <w:tc>
          <w:tcPr>
            <w:tcW w:w="2430" w:type="dxa"/>
          </w:tcPr>
          <w:p w14:paraId="129A5E5C" w14:textId="75460096" w:rsidR="00D80B45" w:rsidRDefault="001C2C56">
            <w:pPr>
              <w:pStyle w:val="BodyText"/>
              <w:ind w:left="0"/>
            </w:pPr>
            <w:r>
              <w:t xml:space="preserve">L. </w:t>
            </w:r>
            <w:r w:rsidRPr="001C2C56">
              <w:t>CVD-DIST-COMPANY</w:t>
            </w:r>
          </w:p>
        </w:tc>
        <w:tc>
          <w:tcPr>
            <w:tcW w:w="2519" w:type="dxa"/>
          </w:tcPr>
          <w:p w14:paraId="4722BA93" w14:textId="1C2C0F06" w:rsidR="00D80B45" w:rsidRPr="00D80B45" w:rsidRDefault="0054556C">
            <w:pPr>
              <w:pStyle w:val="BodyText"/>
              <w:ind w:left="0"/>
            </w:pPr>
            <w:r w:rsidRPr="0054556C">
              <w:t>DistributionAccount.ToAccountingEntity</w:t>
            </w:r>
          </w:p>
        </w:tc>
        <w:tc>
          <w:tcPr>
            <w:tcW w:w="901" w:type="dxa"/>
          </w:tcPr>
          <w:p w14:paraId="1A5C7A5D" w14:textId="77777777" w:rsidR="00D80B45" w:rsidRDefault="00D80B45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8CEF6E8" w14:textId="77777777" w:rsidR="00D80B45" w:rsidRDefault="00D80B45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6E31A2A" w14:textId="2C305866" w:rsidR="00D80B45" w:rsidRDefault="001C2C56">
            <w:pPr>
              <w:pStyle w:val="BodyText"/>
              <w:ind w:left="0"/>
            </w:pPr>
            <w:r>
              <w:t>Remove leading zeroes</w:t>
            </w:r>
            <w:r w:rsidR="00D94547">
              <w:t>. Must be 2 digit</w:t>
            </w:r>
          </w:p>
        </w:tc>
      </w:tr>
      <w:tr w:rsidR="00D80B45" w14:paraId="28132BD9" w14:textId="77777777" w:rsidTr="5FCEF15B">
        <w:trPr>
          <w:trHeight w:val="80"/>
        </w:trPr>
        <w:tc>
          <w:tcPr>
            <w:tcW w:w="2430" w:type="dxa"/>
          </w:tcPr>
          <w:p w14:paraId="62357AFB" w14:textId="1FD3F851" w:rsidR="00D80B45" w:rsidRDefault="00B92356">
            <w:pPr>
              <w:pStyle w:val="BodyText"/>
              <w:ind w:left="0"/>
            </w:pPr>
            <w:r>
              <w:t xml:space="preserve">L. </w:t>
            </w:r>
            <w:r w:rsidRPr="00B92356">
              <w:t>CVD-DIS-ACCOUNT</w:t>
            </w:r>
          </w:p>
        </w:tc>
        <w:tc>
          <w:tcPr>
            <w:tcW w:w="2519" w:type="dxa"/>
          </w:tcPr>
          <w:p w14:paraId="38BBC773" w14:textId="035A8A68" w:rsidR="00D80B45" w:rsidRPr="00D80B45" w:rsidRDefault="0054556C">
            <w:pPr>
              <w:pStyle w:val="BodyText"/>
              <w:ind w:left="0"/>
            </w:pPr>
            <w:r w:rsidRPr="0054556C">
              <w:t>DistributionAccount.GeneralLedgerChartAccount</w:t>
            </w:r>
          </w:p>
        </w:tc>
        <w:tc>
          <w:tcPr>
            <w:tcW w:w="901" w:type="dxa"/>
          </w:tcPr>
          <w:p w14:paraId="16DF5F92" w14:textId="77777777" w:rsidR="00D80B45" w:rsidRDefault="00D80B45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26220E2" w14:textId="77777777" w:rsidR="00D80B45" w:rsidRDefault="00D80B45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59944475" w14:textId="77777777" w:rsidR="00D80B45" w:rsidRDefault="00D80B45">
            <w:pPr>
              <w:pStyle w:val="BodyText"/>
              <w:ind w:left="0"/>
            </w:pPr>
          </w:p>
        </w:tc>
      </w:tr>
      <w:tr w:rsidR="0054556C" w14:paraId="3642A785" w14:textId="77777777" w:rsidTr="5FCEF15B">
        <w:trPr>
          <w:trHeight w:val="80"/>
        </w:trPr>
        <w:tc>
          <w:tcPr>
            <w:tcW w:w="2430" w:type="dxa"/>
          </w:tcPr>
          <w:p w14:paraId="7A3B81E3" w14:textId="6C741F0D" w:rsidR="0054556C" w:rsidRDefault="00D12057">
            <w:pPr>
              <w:pStyle w:val="BodyText"/>
              <w:ind w:left="0"/>
            </w:pPr>
            <w:r>
              <w:t xml:space="preserve">L. </w:t>
            </w:r>
            <w:r w:rsidRPr="00D12057">
              <w:t>CVD-ACTIVITY</w:t>
            </w:r>
          </w:p>
        </w:tc>
        <w:tc>
          <w:tcPr>
            <w:tcW w:w="2519" w:type="dxa"/>
          </w:tcPr>
          <w:p w14:paraId="57F2CEC9" w14:textId="5BAA5C8F" w:rsidR="0054556C" w:rsidRPr="00D80B45" w:rsidRDefault="000364B6">
            <w:pPr>
              <w:pStyle w:val="BodyText"/>
              <w:ind w:left="0"/>
            </w:pPr>
            <w:r w:rsidRPr="000364B6">
              <w:t>DistributionAccount.Project</w:t>
            </w:r>
          </w:p>
        </w:tc>
        <w:tc>
          <w:tcPr>
            <w:tcW w:w="901" w:type="dxa"/>
          </w:tcPr>
          <w:p w14:paraId="18F3CF76" w14:textId="77777777" w:rsidR="0054556C" w:rsidRDefault="0054556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5C6A9E8F" w14:textId="77777777" w:rsidR="0054556C" w:rsidRDefault="0054556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0151B2BD" w14:textId="77777777" w:rsidR="0054556C" w:rsidRDefault="0054556C">
            <w:pPr>
              <w:pStyle w:val="BodyText"/>
              <w:ind w:left="0"/>
            </w:pPr>
          </w:p>
        </w:tc>
      </w:tr>
      <w:tr w:rsidR="0054556C" w14:paraId="38E641F1" w14:textId="77777777" w:rsidTr="5FCEF15B">
        <w:trPr>
          <w:trHeight w:val="80"/>
        </w:trPr>
        <w:tc>
          <w:tcPr>
            <w:tcW w:w="2430" w:type="dxa"/>
          </w:tcPr>
          <w:p w14:paraId="3D08FC13" w14:textId="5C64FDFE" w:rsidR="0054556C" w:rsidRDefault="00D12057">
            <w:pPr>
              <w:pStyle w:val="BodyText"/>
              <w:ind w:left="0"/>
            </w:pPr>
            <w:r>
              <w:t xml:space="preserve">L. </w:t>
            </w:r>
            <w:r w:rsidRPr="00D12057">
              <w:t>CVD-DIS-ACCT-UNIT</w:t>
            </w:r>
          </w:p>
        </w:tc>
        <w:tc>
          <w:tcPr>
            <w:tcW w:w="2519" w:type="dxa"/>
          </w:tcPr>
          <w:p w14:paraId="1CBB29D7" w14:textId="7DDA8BE0" w:rsidR="0054556C" w:rsidRPr="00D80B45" w:rsidRDefault="000364B6">
            <w:pPr>
              <w:pStyle w:val="BodyText"/>
              <w:ind w:left="0"/>
            </w:pPr>
            <w:r w:rsidRPr="000364B6">
              <w:t>DistributionAccount.FinanceDimension1</w:t>
            </w:r>
          </w:p>
        </w:tc>
        <w:tc>
          <w:tcPr>
            <w:tcW w:w="901" w:type="dxa"/>
          </w:tcPr>
          <w:p w14:paraId="5340D4C7" w14:textId="77777777" w:rsidR="0054556C" w:rsidRDefault="0054556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792FAE8E" w14:textId="77777777" w:rsidR="0054556C" w:rsidRDefault="0054556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5487CBD" w14:textId="77777777" w:rsidR="0054556C" w:rsidRDefault="0054556C">
            <w:pPr>
              <w:pStyle w:val="BodyText"/>
              <w:ind w:left="0"/>
            </w:pPr>
          </w:p>
        </w:tc>
      </w:tr>
      <w:tr w:rsidR="0054556C" w14:paraId="637BB35D" w14:textId="77777777" w:rsidTr="5FCEF15B">
        <w:trPr>
          <w:trHeight w:val="80"/>
        </w:trPr>
        <w:tc>
          <w:tcPr>
            <w:tcW w:w="2430" w:type="dxa"/>
          </w:tcPr>
          <w:p w14:paraId="75A2EFC7" w14:textId="77777777" w:rsidR="0054556C" w:rsidRDefault="0054556C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06D5AC51" w14:textId="7EF8D808" w:rsidR="0054556C" w:rsidRPr="00D80B45" w:rsidRDefault="000364B6">
            <w:pPr>
              <w:pStyle w:val="BodyText"/>
              <w:ind w:left="0"/>
            </w:pPr>
            <w:r w:rsidRPr="000364B6">
              <w:t>DistributionAccount.FinanceDimension2</w:t>
            </w:r>
          </w:p>
        </w:tc>
        <w:tc>
          <w:tcPr>
            <w:tcW w:w="901" w:type="dxa"/>
          </w:tcPr>
          <w:p w14:paraId="4E405F30" w14:textId="77777777" w:rsidR="0054556C" w:rsidRDefault="0054556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690A462" w14:textId="77777777" w:rsidR="0054556C" w:rsidRDefault="0054556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5FF0550" w14:textId="77777777" w:rsidR="0054556C" w:rsidRDefault="0054556C">
            <w:pPr>
              <w:pStyle w:val="BodyText"/>
              <w:ind w:left="0"/>
            </w:pPr>
          </w:p>
        </w:tc>
      </w:tr>
      <w:tr w:rsidR="0054556C" w14:paraId="31032A62" w14:textId="77777777" w:rsidTr="5FCEF15B">
        <w:trPr>
          <w:trHeight w:val="80"/>
        </w:trPr>
        <w:tc>
          <w:tcPr>
            <w:tcW w:w="2430" w:type="dxa"/>
          </w:tcPr>
          <w:p w14:paraId="34CAD944" w14:textId="4480CFF1" w:rsidR="0054556C" w:rsidRDefault="00AC498C">
            <w:pPr>
              <w:pStyle w:val="BodyText"/>
              <w:ind w:left="0"/>
            </w:pPr>
            <w:r>
              <w:t xml:space="preserve">L. </w:t>
            </w:r>
            <w:r w:rsidRPr="00AC498C">
              <w:t>CVD-ACCT-CATEGORY</w:t>
            </w:r>
          </w:p>
        </w:tc>
        <w:tc>
          <w:tcPr>
            <w:tcW w:w="2519" w:type="dxa"/>
          </w:tcPr>
          <w:p w14:paraId="64FDE1A3" w14:textId="12CB3CD6" w:rsidR="0054556C" w:rsidRPr="00D80B45" w:rsidRDefault="000364B6">
            <w:pPr>
              <w:pStyle w:val="BodyText"/>
              <w:ind w:left="0"/>
            </w:pPr>
            <w:r w:rsidRPr="000364B6">
              <w:t>DistributionAccount.FinanceDimension3</w:t>
            </w:r>
          </w:p>
        </w:tc>
        <w:tc>
          <w:tcPr>
            <w:tcW w:w="901" w:type="dxa"/>
          </w:tcPr>
          <w:p w14:paraId="7AC6258B" w14:textId="77777777" w:rsidR="0054556C" w:rsidRDefault="0054556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E9B44F4" w14:textId="77777777" w:rsidR="0054556C" w:rsidRDefault="0054556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5B0F711" w14:textId="77777777" w:rsidR="0054556C" w:rsidRDefault="0054556C">
            <w:pPr>
              <w:pStyle w:val="BodyText"/>
              <w:ind w:left="0"/>
            </w:pPr>
          </w:p>
        </w:tc>
      </w:tr>
      <w:tr w:rsidR="0054556C" w14:paraId="38EFBEDE" w14:textId="77777777" w:rsidTr="5FCEF15B">
        <w:trPr>
          <w:trHeight w:val="80"/>
        </w:trPr>
        <w:tc>
          <w:tcPr>
            <w:tcW w:w="2430" w:type="dxa"/>
          </w:tcPr>
          <w:p w14:paraId="38A15DF1" w14:textId="77777777" w:rsidR="0054556C" w:rsidRDefault="0054556C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219DC963" w14:textId="22B469D8" w:rsidR="0054556C" w:rsidRPr="00D80B45" w:rsidRDefault="000364B6">
            <w:pPr>
              <w:pStyle w:val="BodyText"/>
              <w:ind w:left="0"/>
            </w:pPr>
            <w:r w:rsidRPr="000364B6">
              <w:t>DistributionAccount.FinanceDimension4</w:t>
            </w:r>
          </w:p>
        </w:tc>
        <w:tc>
          <w:tcPr>
            <w:tcW w:w="901" w:type="dxa"/>
          </w:tcPr>
          <w:p w14:paraId="3D43957C" w14:textId="77777777" w:rsidR="0054556C" w:rsidRDefault="0054556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4CA8A90" w14:textId="77777777" w:rsidR="0054556C" w:rsidRDefault="0054556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932B252" w14:textId="77777777" w:rsidR="0054556C" w:rsidRDefault="0054556C">
            <w:pPr>
              <w:pStyle w:val="BodyText"/>
              <w:ind w:left="0"/>
            </w:pPr>
          </w:p>
        </w:tc>
      </w:tr>
      <w:tr w:rsidR="000364B6" w14:paraId="4BF4C1E4" w14:textId="77777777" w:rsidTr="5FCEF15B">
        <w:trPr>
          <w:trHeight w:val="80"/>
        </w:trPr>
        <w:tc>
          <w:tcPr>
            <w:tcW w:w="2430" w:type="dxa"/>
          </w:tcPr>
          <w:p w14:paraId="63BC7D6F" w14:textId="77777777" w:rsidR="000364B6" w:rsidRDefault="000364B6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5124E65D" w14:textId="561811AF" w:rsidR="000364B6" w:rsidRPr="000364B6" w:rsidRDefault="003651C9">
            <w:pPr>
              <w:pStyle w:val="BodyText"/>
              <w:ind w:left="0"/>
            </w:pPr>
            <w:r w:rsidRPr="003651C9">
              <w:t>DistributionAccount.FinanceDimension9</w:t>
            </w:r>
          </w:p>
        </w:tc>
        <w:tc>
          <w:tcPr>
            <w:tcW w:w="901" w:type="dxa"/>
          </w:tcPr>
          <w:p w14:paraId="0FA64BDD" w14:textId="77777777" w:rsidR="000364B6" w:rsidRDefault="000364B6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79B91B19" w14:textId="77777777" w:rsidR="000364B6" w:rsidRDefault="000364B6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D5188AA" w14:textId="77777777" w:rsidR="000364B6" w:rsidRDefault="000364B6">
            <w:pPr>
              <w:pStyle w:val="BodyText"/>
              <w:ind w:left="0"/>
            </w:pPr>
          </w:p>
        </w:tc>
      </w:tr>
      <w:tr w:rsidR="000364B6" w14:paraId="4430F014" w14:textId="77777777" w:rsidTr="5FCEF15B">
        <w:trPr>
          <w:trHeight w:val="80"/>
        </w:trPr>
        <w:tc>
          <w:tcPr>
            <w:tcW w:w="2430" w:type="dxa"/>
          </w:tcPr>
          <w:p w14:paraId="0044EB7B" w14:textId="77777777" w:rsidR="000364B6" w:rsidRDefault="000364B6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6F0A70C0" w14:textId="70D9B621" w:rsidR="000364B6" w:rsidRPr="000364B6" w:rsidRDefault="003651C9">
            <w:pPr>
              <w:pStyle w:val="BodyText"/>
              <w:ind w:left="0"/>
            </w:pPr>
            <w:r w:rsidRPr="003651C9">
              <w:t>DistributionAccount.FinanceDimension10</w:t>
            </w:r>
          </w:p>
        </w:tc>
        <w:tc>
          <w:tcPr>
            <w:tcW w:w="901" w:type="dxa"/>
          </w:tcPr>
          <w:p w14:paraId="7E9466E2" w14:textId="77777777" w:rsidR="000364B6" w:rsidRDefault="000364B6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E3BE6C3" w14:textId="77777777" w:rsidR="000364B6" w:rsidRDefault="000364B6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7B1087A6" w14:textId="77777777" w:rsidR="000364B6" w:rsidRDefault="000364B6">
            <w:pPr>
              <w:pStyle w:val="BodyText"/>
              <w:ind w:left="0"/>
            </w:pPr>
          </w:p>
        </w:tc>
      </w:tr>
      <w:tr w:rsidR="000364B6" w14:paraId="76821EF3" w14:textId="77777777" w:rsidTr="5FCEF15B">
        <w:trPr>
          <w:trHeight w:val="80"/>
        </w:trPr>
        <w:tc>
          <w:tcPr>
            <w:tcW w:w="2430" w:type="dxa"/>
          </w:tcPr>
          <w:p w14:paraId="65F54A49" w14:textId="77777777" w:rsidR="000364B6" w:rsidRDefault="000364B6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0E2FCA09" w14:textId="172D4FB3" w:rsidR="000364B6" w:rsidRPr="000364B6" w:rsidRDefault="003651C9">
            <w:pPr>
              <w:pStyle w:val="BodyText"/>
              <w:ind w:left="0"/>
            </w:pPr>
            <w:r w:rsidRPr="003651C9">
              <w:t>InterfaceAsPosted</w:t>
            </w:r>
          </w:p>
        </w:tc>
        <w:tc>
          <w:tcPr>
            <w:tcW w:w="901" w:type="dxa"/>
          </w:tcPr>
          <w:p w14:paraId="5A666F58" w14:textId="77777777" w:rsidR="000364B6" w:rsidRDefault="000364B6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6CA6607" w14:textId="77777777" w:rsidR="000364B6" w:rsidRDefault="000364B6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DB8D2F7" w14:textId="732B1134" w:rsidR="000364B6" w:rsidRDefault="003651C9">
            <w:pPr>
              <w:pStyle w:val="BodyText"/>
              <w:ind w:left="0"/>
            </w:pPr>
            <w:r>
              <w:t>FALSE</w:t>
            </w:r>
          </w:p>
        </w:tc>
      </w:tr>
      <w:tr w:rsidR="000364B6" w14:paraId="1863D613" w14:textId="77777777" w:rsidTr="5FCEF15B">
        <w:trPr>
          <w:trHeight w:val="80"/>
        </w:trPr>
        <w:tc>
          <w:tcPr>
            <w:tcW w:w="2430" w:type="dxa"/>
          </w:tcPr>
          <w:p w14:paraId="3C486DE3" w14:textId="0BB95814" w:rsidR="000364B6" w:rsidRDefault="00640F80">
            <w:pPr>
              <w:pStyle w:val="BodyText"/>
              <w:ind w:left="0"/>
            </w:pPr>
            <w:r>
              <w:t xml:space="preserve">H. </w:t>
            </w:r>
            <w:r w:rsidRPr="00640F80">
              <w:t>CVI-VENDOR-VNAME</w:t>
            </w:r>
          </w:p>
        </w:tc>
        <w:tc>
          <w:tcPr>
            <w:tcW w:w="2519" w:type="dxa"/>
          </w:tcPr>
          <w:p w14:paraId="41AC71C2" w14:textId="2AE9D78E" w:rsidR="000364B6" w:rsidRPr="000364B6" w:rsidRDefault="004E56BC">
            <w:pPr>
              <w:pStyle w:val="BodyText"/>
              <w:ind w:left="0"/>
            </w:pPr>
            <w:r w:rsidRPr="004E56BC">
              <w:t>PayeeFirstName</w:t>
            </w:r>
          </w:p>
        </w:tc>
        <w:tc>
          <w:tcPr>
            <w:tcW w:w="901" w:type="dxa"/>
          </w:tcPr>
          <w:p w14:paraId="0F950695" w14:textId="77777777" w:rsidR="000364B6" w:rsidRDefault="000364B6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32A3335" w14:textId="77777777" w:rsidR="000364B6" w:rsidRDefault="000364B6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64FB511E" w14:textId="77777777" w:rsidR="000364B6" w:rsidRDefault="000364B6">
            <w:pPr>
              <w:pStyle w:val="BodyText"/>
              <w:ind w:left="0"/>
            </w:pPr>
          </w:p>
        </w:tc>
      </w:tr>
      <w:tr w:rsidR="004E56BC" w14:paraId="4C90D2EC" w14:textId="77777777" w:rsidTr="5FCEF15B">
        <w:trPr>
          <w:trHeight w:val="80"/>
        </w:trPr>
        <w:tc>
          <w:tcPr>
            <w:tcW w:w="2430" w:type="dxa"/>
          </w:tcPr>
          <w:p w14:paraId="4455ABBD" w14:textId="77777777" w:rsidR="004E56BC" w:rsidRDefault="004E56BC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25AA3C37" w14:textId="1E4E0B40" w:rsidR="004E56BC" w:rsidRPr="004E56BC" w:rsidRDefault="004E56BC">
            <w:pPr>
              <w:pStyle w:val="BodyText"/>
              <w:ind w:left="0"/>
            </w:pPr>
            <w:r w:rsidRPr="004E56BC">
              <w:t>PayeeMiddleName</w:t>
            </w:r>
          </w:p>
        </w:tc>
        <w:tc>
          <w:tcPr>
            <w:tcW w:w="901" w:type="dxa"/>
          </w:tcPr>
          <w:p w14:paraId="0ED4D98F" w14:textId="77777777" w:rsidR="004E56BC" w:rsidRDefault="004E56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16AAF2AE" w14:textId="77777777" w:rsidR="004E56BC" w:rsidRDefault="004E56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372CCBBD" w14:textId="77777777" w:rsidR="004E56BC" w:rsidRDefault="004E56BC">
            <w:pPr>
              <w:pStyle w:val="BodyText"/>
              <w:ind w:left="0"/>
            </w:pPr>
          </w:p>
        </w:tc>
      </w:tr>
      <w:tr w:rsidR="004E56BC" w14:paraId="28248ADB" w14:textId="77777777" w:rsidTr="5FCEF15B">
        <w:trPr>
          <w:trHeight w:val="80"/>
        </w:trPr>
        <w:tc>
          <w:tcPr>
            <w:tcW w:w="2430" w:type="dxa"/>
          </w:tcPr>
          <w:p w14:paraId="393CEA5B" w14:textId="77777777" w:rsidR="004E56BC" w:rsidRDefault="004E56BC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70F77A53" w14:textId="4B752E85" w:rsidR="004E56BC" w:rsidRPr="004E56BC" w:rsidRDefault="004E56BC">
            <w:pPr>
              <w:pStyle w:val="BodyText"/>
              <w:ind w:left="0"/>
            </w:pPr>
            <w:r w:rsidRPr="004E56BC">
              <w:t>EmailAddress</w:t>
            </w:r>
          </w:p>
        </w:tc>
        <w:tc>
          <w:tcPr>
            <w:tcW w:w="901" w:type="dxa"/>
          </w:tcPr>
          <w:p w14:paraId="611CB71D" w14:textId="77777777" w:rsidR="004E56BC" w:rsidRDefault="004E56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25A9C235" w14:textId="77777777" w:rsidR="004E56BC" w:rsidRDefault="004E56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7C8C2997" w14:textId="77777777" w:rsidR="004E56BC" w:rsidRDefault="004E56BC">
            <w:pPr>
              <w:pStyle w:val="BodyText"/>
              <w:ind w:left="0"/>
            </w:pPr>
          </w:p>
        </w:tc>
      </w:tr>
      <w:tr w:rsidR="004E56BC" w14:paraId="4CD029BD" w14:textId="77777777" w:rsidTr="5FCEF15B">
        <w:trPr>
          <w:trHeight w:val="80"/>
        </w:trPr>
        <w:tc>
          <w:tcPr>
            <w:tcW w:w="2430" w:type="dxa"/>
          </w:tcPr>
          <w:p w14:paraId="210DD829" w14:textId="77777777" w:rsidR="004E56BC" w:rsidRDefault="004E56BC">
            <w:pPr>
              <w:pStyle w:val="BodyText"/>
              <w:ind w:left="0"/>
            </w:pPr>
          </w:p>
        </w:tc>
        <w:tc>
          <w:tcPr>
            <w:tcW w:w="2519" w:type="dxa"/>
          </w:tcPr>
          <w:p w14:paraId="2B2A5864" w14:textId="07915BA3" w:rsidR="004E56BC" w:rsidRPr="004E56BC" w:rsidRDefault="007D0FA9">
            <w:pPr>
              <w:pStyle w:val="BodyText"/>
              <w:ind w:left="0"/>
            </w:pPr>
            <w:r w:rsidRPr="007D0FA9">
              <w:t>UnitsAmount</w:t>
            </w:r>
          </w:p>
        </w:tc>
        <w:tc>
          <w:tcPr>
            <w:tcW w:w="901" w:type="dxa"/>
          </w:tcPr>
          <w:p w14:paraId="128DB059" w14:textId="77777777" w:rsidR="004E56BC" w:rsidRDefault="004E56BC">
            <w:pPr>
              <w:pStyle w:val="BodyText"/>
              <w:ind w:left="0"/>
            </w:pPr>
          </w:p>
        </w:tc>
        <w:tc>
          <w:tcPr>
            <w:tcW w:w="1170" w:type="dxa"/>
          </w:tcPr>
          <w:p w14:paraId="60B30CC3" w14:textId="77777777" w:rsidR="004E56BC" w:rsidRDefault="004E56BC">
            <w:pPr>
              <w:pStyle w:val="BodyText"/>
              <w:ind w:left="0"/>
            </w:pPr>
          </w:p>
        </w:tc>
        <w:tc>
          <w:tcPr>
            <w:tcW w:w="3325" w:type="dxa"/>
          </w:tcPr>
          <w:p w14:paraId="4FFD8B27" w14:textId="77777777" w:rsidR="004E56BC" w:rsidRDefault="004E56BC">
            <w:pPr>
              <w:pStyle w:val="BodyText"/>
              <w:ind w:left="0"/>
            </w:pPr>
          </w:p>
        </w:tc>
      </w:tr>
    </w:tbl>
    <w:p w14:paraId="3C6B5D9E" w14:textId="77B97E11" w:rsidR="009C405B" w:rsidRDefault="009C405B" w:rsidP="00BA2DC6">
      <w:pPr>
        <w:pStyle w:val="BodyText"/>
        <w:ind w:left="0"/>
      </w:pPr>
    </w:p>
    <w:p w14:paraId="16E7B594" w14:textId="77777777" w:rsidR="00D01300" w:rsidRDefault="00D01300" w:rsidP="00BA2DC6">
      <w:pPr>
        <w:pStyle w:val="BodyText"/>
        <w:ind w:left="0"/>
      </w:pPr>
    </w:p>
    <w:p w14:paraId="7803D234" w14:textId="77777777" w:rsidR="00D01300" w:rsidRDefault="00D01300" w:rsidP="00BA2DC6">
      <w:pPr>
        <w:pStyle w:val="BodyText"/>
        <w:ind w:left="0"/>
      </w:pPr>
    </w:p>
    <w:p w14:paraId="517C44EC" w14:textId="6DD3BF87" w:rsidR="00D01300" w:rsidRDefault="00D01300" w:rsidP="00BA2DC6">
      <w:pPr>
        <w:pStyle w:val="BodyText"/>
        <w:ind w:left="0"/>
        <w:rPr>
          <w:b/>
          <w:bCs/>
        </w:rPr>
      </w:pPr>
      <w:r w:rsidRPr="00035735">
        <w:rPr>
          <w:b/>
          <w:bCs/>
        </w:rPr>
        <w:t xml:space="preserve">Mapping for </w:t>
      </w:r>
      <w:r w:rsidR="00376FFD">
        <w:rPr>
          <w:b/>
          <w:bCs/>
        </w:rPr>
        <w:t>C</w:t>
      </w:r>
      <w:r w:rsidRPr="00035735">
        <w:rPr>
          <w:b/>
          <w:bCs/>
        </w:rPr>
        <w:t>ash code</w:t>
      </w:r>
    </w:p>
    <w:p w14:paraId="28F2C701" w14:textId="77777777" w:rsidR="00376FFD" w:rsidRPr="00035735" w:rsidRDefault="00376FFD" w:rsidP="00BA2DC6">
      <w:pPr>
        <w:pStyle w:val="BodyText"/>
        <w:ind w:left="0"/>
        <w:rPr>
          <w:b/>
          <w:bCs/>
        </w:rPr>
      </w:pPr>
    </w:p>
    <w:tbl>
      <w:tblPr>
        <w:tblW w:w="2980" w:type="dxa"/>
        <w:tblLook w:val="04A0" w:firstRow="1" w:lastRow="0" w:firstColumn="1" w:lastColumn="0" w:noHBand="0" w:noVBand="1"/>
      </w:tblPr>
      <w:tblGrid>
        <w:gridCol w:w="1620"/>
        <w:gridCol w:w="1360"/>
      </w:tblGrid>
      <w:tr w:rsidR="00376FFD" w:rsidRPr="00376FFD" w14:paraId="2292FB47" w14:textId="77777777" w:rsidTr="00376FFD">
        <w:trPr>
          <w:trHeight w:val="28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678ABFF" w14:textId="77777777" w:rsidR="00376FFD" w:rsidRPr="00376FFD" w:rsidRDefault="00376FFD" w:rsidP="00376FF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lastRenderedPageBreak/>
              <w:t>Process Level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E6B39BD" w14:textId="77777777" w:rsidR="00376FFD" w:rsidRPr="00376FFD" w:rsidRDefault="00376FFD" w:rsidP="00376FF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Cash Code</w:t>
            </w:r>
          </w:p>
        </w:tc>
      </w:tr>
      <w:tr w:rsidR="00376FFD" w:rsidRPr="00376FFD" w14:paraId="7C89D2E4" w14:textId="77777777" w:rsidTr="00376FFD">
        <w:trPr>
          <w:trHeight w:val="28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E90C1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44A2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6667</w:t>
            </w:r>
          </w:p>
        </w:tc>
      </w:tr>
      <w:tr w:rsidR="00376FFD" w:rsidRPr="00376FFD" w14:paraId="3DC9E5EF" w14:textId="77777777" w:rsidTr="00376FFD">
        <w:trPr>
          <w:trHeight w:val="28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C5F13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84B9F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9120</w:t>
            </w:r>
          </w:p>
        </w:tc>
      </w:tr>
      <w:tr w:rsidR="00376FFD" w:rsidRPr="00376FFD" w14:paraId="615D488F" w14:textId="77777777" w:rsidTr="00376FFD">
        <w:trPr>
          <w:trHeight w:val="28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CD22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83385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7128</w:t>
            </w:r>
          </w:p>
        </w:tc>
      </w:tr>
      <w:tr w:rsidR="00376FFD" w:rsidRPr="00376FFD" w14:paraId="1E93758A" w14:textId="77777777" w:rsidTr="00376FFD">
        <w:trPr>
          <w:trHeight w:val="288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58E95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83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BD4E8" w14:textId="77777777" w:rsidR="00376FFD" w:rsidRPr="00376FFD" w:rsidRDefault="00376FFD" w:rsidP="00376FF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76FF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453</w:t>
            </w:r>
          </w:p>
        </w:tc>
      </w:tr>
    </w:tbl>
    <w:p w14:paraId="73D7639A" w14:textId="77777777" w:rsidR="00D01300" w:rsidRDefault="00D01300" w:rsidP="00BA2DC6">
      <w:pPr>
        <w:pStyle w:val="BodyText"/>
        <w:ind w:left="0"/>
      </w:pPr>
    </w:p>
    <w:p w14:paraId="586A3CD3" w14:textId="356B2C8A" w:rsidR="006A57F5" w:rsidRDefault="003F6BA5" w:rsidP="00BA2DC6">
      <w:pPr>
        <w:pStyle w:val="BodyText"/>
        <w:ind w:left="0"/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  <w:r w:rsidR="00A53560">
        <w:t xml:space="preserve">Sample </w:t>
      </w:r>
      <w:r w:rsidR="00E271F3">
        <w:t xml:space="preserve">Inbound </w:t>
      </w:r>
      <w:r w:rsidR="00A53560">
        <w:t>File</w:t>
      </w:r>
      <w:r w:rsidR="006A57F5">
        <w:t>:</w:t>
      </w:r>
    </w:p>
    <w:p w14:paraId="0210D516" w14:textId="0C07E868" w:rsidR="00805E30" w:rsidRDefault="00805E30" w:rsidP="00BA2DC6">
      <w:pPr>
        <w:pStyle w:val="BodyText"/>
        <w:ind w:left="0"/>
      </w:pPr>
      <w:r>
        <w:t xml:space="preserve">Header </w:t>
      </w:r>
      <w:r w:rsidR="001876C6">
        <w:t xml:space="preserve">(REFREQ) </w:t>
      </w:r>
      <w:r>
        <w:t>and Distribution File</w:t>
      </w:r>
      <w:r w:rsidR="001876C6">
        <w:t xml:space="preserve"> (REFDIS)</w:t>
      </w:r>
    </w:p>
    <w:p w14:paraId="47CE7A92" w14:textId="1105FBB4" w:rsidR="0008686F" w:rsidRDefault="00805E30" w:rsidP="00BA2DC6">
      <w:pPr>
        <w:pStyle w:val="BodyText"/>
        <w:ind w:left="0"/>
      </w:pPr>
      <w:r>
        <w:object w:dxaOrig="1520" w:dyaOrig="987" w14:anchorId="04CE2B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8pt" o:ole="">
            <v:imagedata r:id="rId16" o:title=""/>
          </v:shape>
          <o:OLEObject Type="Embed" ProgID="Package" ShapeID="_x0000_i1025" DrawAspect="Icon" ObjectID="_1823259841" r:id="rId17"/>
        </w:object>
      </w:r>
      <w:r>
        <w:object w:dxaOrig="1520" w:dyaOrig="987" w14:anchorId="2D95D2E0">
          <v:shape id="_x0000_i1026" type="#_x0000_t75" style="width:76.8pt;height:49.8pt" o:ole="">
            <v:imagedata r:id="rId18" o:title=""/>
          </v:shape>
          <o:OLEObject Type="Embed" ProgID="Package" ShapeID="_x0000_i1026" DrawAspect="Icon" ObjectID="_1823259842" r:id="rId19"/>
        </w:object>
      </w:r>
    </w:p>
    <w:p w14:paraId="11D60B28" w14:textId="77777777" w:rsidR="00F12B14" w:rsidRDefault="00F12B14" w:rsidP="00BA2DC6">
      <w:pPr>
        <w:pStyle w:val="BodyText"/>
        <w:ind w:left="0"/>
      </w:pPr>
    </w:p>
    <w:p w14:paraId="029DF736" w14:textId="170EDE3D" w:rsidR="00F12B14" w:rsidRDefault="00F12B14" w:rsidP="00BA2DC6">
      <w:pPr>
        <w:pStyle w:val="BodyText"/>
        <w:ind w:left="0"/>
      </w:pPr>
      <w:r>
        <w:t>Mapping File of Source</w:t>
      </w:r>
    </w:p>
    <w:p w14:paraId="7E32AE39" w14:textId="63ABC5CF" w:rsidR="00B4248A" w:rsidRDefault="00295F13" w:rsidP="00BA2DC6">
      <w:pPr>
        <w:pStyle w:val="BodyText"/>
        <w:ind w:left="0"/>
      </w:pPr>
      <w:r>
        <w:object w:dxaOrig="1520" w:dyaOrig="987" w14:anchorId="4FD08491">
          <v:shape id="_x0000_i1027" type="#_x0000_t75" style="width:76.8pt;height:49.8pt" o:ole="">
            <v:imagedata r:id="rId20" o:title=""/>
          </v:shape>
          <o:OLEObject Type="Embed" ProgID="Excel.Sheet.12" ShapeID="_x0000_i1027" DrawAspect="Icon" ObjectID="_1823259843" r:id="rId21"/>
        </w:object>
      </w:r>
    </w:p>
    <w:p w14:paraId="77B56C68" w14:textId="26016C7D" w:rsidR="004C1B44" w:rsidRDefault="004C1B44" w:rsidP="006A18D4">
      <w:pPr>
        <w:pStyle w:val="Heading1"/>
      </w:pPr>
      <w:bookmarkStart w:id="22" w:name="_Toc105005169"/>
      <w:bookmarkStart w:id="23" w:name="_Toc105578812"/>
      <w:r>
        <w:lastRenderedPageBreak/>
        <w:t xml:space="preserve">Technical </w:t>
      </w:r>
      <w:bookmarkEnd w:id="5"/>
      <w:bookmarkEnd w:id="6"/>
      <w:r w:rsidR="00720F57">
        <w:t>Specifications</w:t>
      </w:r>
      <w:bookmarkEnd w:id="22"/>
      <w:bookmarkEnd w:id="23"/>
    </w:p>
    <w:p w14:paraId="35FFF55D" w14:textId="77777777" w:rsidR="00F675E8" w:rsidRDefault="00F675E8" w:rsidP="004C1B44">
      <w:pPr>
        <w:pStyle w:val="BodyText"/>
      </w:pPr>
    </w:p>
    <w:p w14:paraId="638FED16" w14:textId="27A66CE6" w:rsidR="00C362F9" w:rsidRDefault="00702257" w:rsidP="00C362F9">
      <w:pPr>
        <w:pStyle w:val="Heading2"/>
      </w:pPr>
      <w:bookmarkStart w:id="24" w:name="_Toc105005171"/>
      <w:bookmarkStart w:id="25" w:name="_Toc105578813"/>
      <w:bookmarkStart w:id="26" w:name="_Toc225939728"/>
      <w:bookmarkStart w:id="27" w:name="_Toc270369351"/>
      <w:r>
        <w:t xml:space="preserve">Solution </w:t>
      </w:r>
      <w:r w:rsidR="00C362F9">
        <w:t>Overview</w:t>
      </w:r>
      <w:bookmarkEnd w:id="24"/>
      <w:bookmarkEnd w:id="25"/>
    </w:p>
    <w:p w14:paraId="0228D8F4" w14:textId="77777777" w:rsidR="005836C2" w:rsidRDefault="005836C2" w:rsidP="005836C2">
      <w:pPr>
        <w:pStyle w:val="BodyText"/>
      </w:pPr>
      <w:r>
        <w:t>The integration between Client to Infor comprises of the following steps:</w:t>
      </w:r>
    </w:p>
    <w:p w14:paraId="7417C2A2" w14:textId="2FD65383" w:rsidR="005836C2" w:rsidRDefault="005836C2" w:rsidP="00BD36CB">
      <w:pPr>
        <w:pStyle w:val="BodyText"/>
        <w:numPr>
          <w:ilvl w:val="0"/>
          <w:numId w:val="7"/>
        </w:numPr>
      </w:pPr>
      <w:r>
        <w:t>The source file will be placed on the sFTP Directory.</w:t>
      </w:r>
    </w:p>
    <w:p w14:paraId="4E92B152" w14:textId="40216DF4" w:rsidR="005836C2" w:rsidRDefault="005836C2" w:rsidP="00BD36CB">
      <w:pPr>
        <w:pStyle w:val="BodyText"/>
        <w:numPr>
          <w:ilvl w:val="0"/>
          <w:numId w:val="7"/>
        </w:numPr>
      </w:pPr>
      <w:r>
        <w:t xml:space="preserve">The </w:t>
      </w:r>
      <w:r w:rsidR="000D02F6">
        <w:t xml:space="preserve">File Channel daemon </w:t>
      </w:r>
      <w:r w:rsidR="0009740A">
        <w:t xml:space="preserve">will </w:t>
      </w:r>
      <w:r>
        <w:t>invoke the Infor Process Automation solution (IPA).</w:t>
      </w:r>
    </w:p>
    <w:p w14:paraId="6CA979EB" w14:textId="6AB82F33" w:rsidR="005836C2" w:rsidRDefault="005836C2" w:rsidP="00BD36CB">
      <w:pPr>
        <w:pStyle w:val="BodyText"/>
        <w:numPr>
          <w:ilvl w:val="0"/>
          <w:numId w:val="7"/>
        </w:numPr>
      </w:pPr>
      <w:r>
        <w:t xml:space="preserve">The IPA will load the source file into the staging business class in </w:t>
      </w:r>
      <w:r w:rsidR="00FB304E">
        <w:t>FSM</w:t>
      </w:r>
      <w:r>
        <w:t xml:space="preserve"> </w:t>
      </w:r>
      <w:r w:rsidR="00FB304E">
        <w:t>e</w:t>
      </w:r>
      <w:r>
        <w:t>nvironment</w:t>
      </w:r>
      <w:r w:rsidR="00434BE9">
        <w:t>.</w:t>
      </w:r>
    </w:p>
    <w:p w14:paraId="53305EF7" w14:textId="2FDE6E37" w:rsidR="00434BE9" w:rsidRDefault="00434BE9" w:rsidP="00BD36CB">
      <w:pPr>
        <w:pStyle w:val="BodyText"/>
        <w:numPr>
          <w:ilvl w:val="0"/>
          <w:numId w:val="7"/>
        </w:numPr>
      </w:pPr>
      <w:r>
        <w:t xml:space="preserve">The IPA will </w:t>
      </w:r>
      <w:r w:rsidR="00C72EC8">
        <w:t xml:space="preserve">trigger the </w:t>
      </w:r>
      <w:r w:rsidR="00F15E84">
        <w:t>interface program to move the data from the staging business class to the solution business class when the source file has been imported successfully.</w:t>
      </w:r>
    </w:p>
    <w:p w14:paraId="0337098D" w14:textId="57A09B6B" w:rsidR="00C26BBB" w:rsidRDefault="00C26BBB" w:rsidP="00BD36CB">
      <w:pPr>
        <w:pStyle w:val="BodyText"/>
        <w:numPr>
          <w:ilvl w:val="0"/>
          <w:numId w:val="7"/>
        </w:numPr>
      </w:pPr>
      <w:r>
        <w:t xml:space="preserve">The IPA will send notification </w:t>
      </w:r>
      <w:r w:rsidR="007C345F">
        <w:t xml:space="preserve">of failure to </w:t>
      </w:r>
      <w:r w:rsidR="00B70543">
        <w:t>identify</w:t>
      </w:r>
      <w:r w:rsidR="007C345F">
        <w:t xml:space="preserve"> </w:t>
      </w:r>
      <w:r w:rsidR="009228BD">
        <w:t>recipients based on the following:</w:t>
      </w:r>
    </w:p>
    <w:p w14:paraId="4EE185F4" w14:textId="43A4D201" w:rsidR="009228BD" w:rsidRDefault="009228BD" w:rsidP="00BD36CB">
      <w:pPr>
        <w:pStyle w:val="BodyText"/>
        <w:numPr>
          <w:ilvl w:val="1"/>
          <w:numId w:val="7"/>
        </w:numPr>
      </w:pPr>
      <w:r>
        <w:t>DBImport result</w:t>
      </w:r>
    </w:p>
    <w:p w14:paraId="25194808" w14:textId="11276A6F" w:rsidR="004B08AE" w:rsidRDefault="004B08AE" w:rsidP="00BD36CB">
      <w:pPr>
        <w:pStyle w:val="BodyText"/>
        <w:numPr>
          <w:ilvl w:val="1"/>
          <w:numId w:val="7"/>
        </w:numPr>
      </w:pPr>
      <w:r>
        <w:t>Interface program result</w:t>
      </w:r>
    </w:p>
    <w:p w14:paraId="4EF6B4D8" w14:textId="1D67EE2F" w:rsidR="003E5B43" w:rsidRDefault="003E5B43" w:rsidP="00C362F9">
      <w:pPr>
        <w:pStyle w:val="BodyText"/>
      </w:pPr>
    </w:p>
    <w:p w14:paraId="56DB5F91" w14:textId="63869320" w:rsidR="008D5DA6" w:rsidRPr="000D545A" w:rsidRDefault="007C36CC" w:rsidP="00691941">
      <w:pPr>
        <w:pStyle w:val="Heading2"/>
      </w:pPr>
      <w:bookmarkStart w:id="28" w:name="_Toc105578814"/>
      <w:r>
        <w:t>Technical Configurations</w:t>
      </w:r>
      <w:bookmarkEnd w:id="26"/>
      <w:bookmarkEnd w:id="27"/>
      <w:bookmarkEnd w:id="28"/>
    </w:p>
    <w:p w14:paraId="3775D432" w14:textId="77777777" w:rsidR="00B0307F" w:rsidRDefault="00B0307F" w:rsidP="00691941">
      <w:pPr>
        <w:pStyle w:val="Heading3"/>
      </w:pPr>
      <w:bookmarkStart w:id="29" w:name="_Toc105005175"/>
      <w:r>
        <w:t>Process Flow Design</w:t>
      </w:r>
      <w:bookmarkEnd w:id="29"/>
    </w:p>
    <w:p w14:paraId="2926FF74" w14:textId="4D937452" w:rsidR="00B0307F" w:rsidRPr="00A10364" w:rsidRDefault="20A31A1A" w:rsidP="00691941">
      <w:pPr>
        <w:pStyle w:val="BodyText"/>
      </w:pPr>
      <w:r>
        <w:rPr>
          <w:noProof/>
        </w:rPr>
        <w:drawing>
          <wp:inline distT="0" distB="0" distL="0" distR="0" wp14:anchorId="6D76CFCE" wp14:editId="75A64F10">
            <wp:extent cx="4572000" cy="3590925"/>
            <wp:effectExtent l="0" t="0" r="0" b="0"/>
            <wp:docPr id="937603623" name="Picture 93760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3EFC" w14:textId="254C0B45" w:rsidR="0038201E" w:rsidRDefault="0038201E" w:rsidP="00691941">
      <w:pPr>
        <w:pStyle w:val="Heading4"/>
      </w:pPr>
      <w:r>
        <w:t>System Configuration Setting</w:t>
      </w:r>
    </w:p>
    <w:p w14:paraId="71592B1B" w14:textId="77777777" w:rsidR="00DB688B" w:rsidRPr="00DB688B" w:rsidRDefault="00DB688B" w:rsidP="00691941">
      <w:pPr>
        <w:pStyle w:val="BodyText"/>
      </w:pPr>
    </w:p>
    <w:p w14:paraId="6F0B1A6E" w14:textId="77777777" w:rsidR="0038201E" w:rsidRDefault="0038201E" w:rsidP="00691941">
      <w:pPr>
        <w:pStyle w:val="Heading5"/>
      </w:pPr>
      <w:r>
        <w:lastRenderedPageBreak/>
        <w:t>&lt;System Configuration Set&gt;</w:t>
      </w:r>
    </w:p>
    <w:p w14:paraId="1801E360" w14:textId="77777777" w:rsidR="0038201E" w:rsidRDefault="0038201E" w:rsidP="00691941">
      <w:pPr>
        <w:pStyle w:val="Heading6"/>
      </w:pPr>
      <w:r>
        <w:t xml:space="preserve">Properties </w:t>
      </w:r>
    </w:p>
    <w:tbl>
      <w:tblPr>
        <w:tblStyle w:val="LightGrid-Accent1"/>
        <w:tblW w:w="8460" w:type="dxa"/>
        <w:tblInd w:w="1548" w:type="dxa"/>
        <w:tblLook w:val="04A0" w:firstRow="1" w:lastRow="0" w:firstColumn="1" w:lastColumn="0" w:noHBand="0" w:noVBand="1"/>
      </w:tblPr>
      <w:tblGrid>
        <w:gridCol w:w="3691"/>
        <w:gridCol w:w="2683"/>
        <w:gridCol w:w="2498"/>
      </w:tblGrid>
      <w:tr w:rsidR="0038201E" w:rsidRPr="00FE19EB" w14:paraId="13CDD00F" w14:textId="77777777" w:rsidTr="0EA21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511C85" w14:textId="2230140F" w:rsidR="0EA21F56" w:rsidRDefault="0EA21F56" w:rsidP="0EA21F5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Property Name</w:t>
            </w:r>
          </w:p>
        </w:tc>
        <w:tc>
          <w:tcPr>
            <w:tcW w:w="3870" w:type="dxa"/>
          </w:tcPr>
          <w:p w14:paraId="52AAF65B" w14:textId="21E98C80" w:rsidR="0EA21F56" w:rsidRDefault="0EA21F56" w:rsidP="0EA21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Value</w:t>
            </w:r>
          </w:p>
        </w:tc>
        <w:tc>
          <w:tcPr>
            <w:tcW w:w="2790" w:type="dxa"/>
          </w:tcPr>
          <w:p w14:paraId="5EE444A8" w14:textId="7542E762" w:rsidR="0EA21F56" w:rsidRDefault="0EA21F56" w:rsidP="0EA21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Description</w:t>
            </w:r>
          </w:p>
        </w:tc>
      </w:tr>
      <w:tr w:rsidR="0038201E" w:rsidRPr="00FE19EB" w14:paraId="219D66E0" w14:textId="77777777" w:rsidTr="0EA21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C497080" w14:textId="23738111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AH_HealthQuestPatientRefund_SourceDirectory</w:t>
            </w:r>
          </w:p>
        </w:tc>
        <w:tc>
          <w:tcPr>
            <w:tcW w:w="3870" w:type="dxa"/>
          </w:tcPr>
          <w:p w14:paraId="18A8FB05" w14:textId="2454CF98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/Inbound/PatientRefund</w:t>
            </w:r>
          </w:p>
        </w:tc>
        <w:tc>
          <w:tcPr>
            <w:tcW w:w="2790" w:type="dxa"/>
          </w:tcPr>
          <w:p w14:paraId="3BA538F7" w14:textId="4D24BC35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Directory where input file will be read</w:t>
            </w:r>
          </w:p>
        </w:tc>
      </w:tr>
      <w:tr w:rsidR="0EA21F56" w14:paraId="7F1B9274" w14:textId="77777777" w:rsidTr="0EA21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D5B945" w14:textId="61B5F856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AH_HealthQuestPatientRefund_ArchiveDirectory</w:t>
            </w:r>
          </w:p>
        </w:tc>
        <w:tc>
          <w:tcPr>
            <w:tcW w:w="3870" w:type="dxa"/>
          </w:tcPr>
          <w:p w14:paraId="5BA10EE8" w14:textId="0EF24E58" w:rsidR="0EA21F56" w:rsidRDefault="0EA21F56" w:rsidP="0EA21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/Inbound/PatientRefund/Processed</w:t>
            </w:r>
          </w:p>
        </w:tc>
        <w:tc>
          <w:tcPr>
            <w:tcW w:w="2790" w:type="dxa"/>
          </w:tcPr>
          <w:p w14:paraId="6EE919E2" w14:textId="110133A6" w:rsidR="0EA21F56" w:rsidRDefault="0EA21F56" w:rsidP="0EA21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Directory where input file will be archived</w:t>
            </w:r>
          </w:p>
        </w:tc>
      </w:tr>
      <w:tr w:rsidR="0EA21F56" w14:paraId="60361EBA" w14:textId="77777777" w:rsidTr="0EA21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E068C9" w14:textId="5DC3688C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AH_HealthQuestPatientRefund_ErrorDirectory</w:t>
            </w:r>
          </w:p>
        </w:tc>
        <w:tc>
          <w:tcPr>
            <w:tcW w:w="3870" w:type="dxa"/>
          </w:tcPr>
          <w:p w14:paraId="6F02136E" w14:textId="7BCC41B3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/Inbound/PatientRefund/Error</w:t>
            </w:r>
          </w:p>
        </w:tc>
        <w:tc>
          <w:tcPr>
            <w:tcW w:w="2790" w:type="dxa"/>
          </w:tcPr>
          <w:p w14:paraId="45448936" w14:textId="17D36089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Directory where input file will be archived when error is encountered</w:t>
            </w:r>
          </w:p>
        </w:tc>
      </w:tr>
      <w:tr w:rsidR="0EA21F56" w14:paraId="2563F7E6" w14:textId="77777777" w:rsidTr="0EA21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F7560B" w14:textId="7E4BE7D8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AH_HealthQuestPatientRefund_LogDirectory</w:t>
            </w:r>
          </w:p>
        </w:tc>
        <w:tc>
          <w:tcPr>
            <w:tcW w:w="3870" w:type="dxa"/>
          </w:tcPr>
          <w:p w14:paraId="56420547" w14:textId="546A2735" w:rsidR="0EA21F56" w:rsidRDefault="0EA21F56" w:rsidP="0EA21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/Inbound/PatientRefund/Logs</w:t>
            </w:r>
          </w:p>
        </w:tc>
        <w:tc>
          <w:tcPr>
            <w:tcW w:w="2790" w:type="dxa"/>
          </w:tcPr>
          <w:p w14:paraId="2C6D81FC" w14:textId="6815731F" w:rsidR="0EA21F56" w:rsidRDefault="0EA21F56" w:rsidP="0EA21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Directory where log files are archived</w:t>
            </w:r>
          </w:p>
        </w:tc>
      </w:tr>
      <w:tr w:rsidR="0EA21F56" w14:paraId="185F8E3D" w14:textId="77777777" w:rsidTr="0EA21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5E3A5B" w14:textId="745F460C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AH_HealthQuestPatientRefund_BOSTeam</w:t>
            </w:r>
          </w:p>
        </w:tc>
        <w:tc>
          <w:tcPr>
            <w:tcW w:w="3870" w:type="dxa"/>
          </w:tcPr>
          <w:p w14:paraId="73FA7E19" w14:textId="6EEEDD1B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&lt;email&gt;</w:t>
            </w:r>
          </w:p>
        </w:tc>
        <w:tc>
          <w:tcPr>
            <w:tcW w:w="2790" w:type="dxa"/>
          </w:tcPr>
          <w:p w14:paraId="4C13FAAF" w14:textId="45773C38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 xml:space="preserve">Default: </w:t>
            </w:r>
            <w:hyperlink r:id="rId23">
              <w:r w:rsidRPr="0EA21F56">
                <w:rPr>
                  <w:rStyle w:val="Hyperlink"/>
                  <w:rFonts w:ascii="Calibri" w:eastAsia="Calibri" w:hAnsi="Calibri" w:cs="Calibri"/>
                  <w:color w:val="0000FF"/>
                </w:rPr>
                <w:t>BOSTeam@aultman.com</w:t>
              </w:r>
            </w:hyperlink>
          </w:p>
        </w:tc>
      </w:tr>
      <w:tr w:rsidR="0EA21F56" w14:paraId="4FCA4AEB" w14:textId="77777777" w:rsidTr="0EA21F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7FE97" w14:textId="7F62859B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AH_HealthQuestPatientRefund_APTeam</w:t>
            </w:r>
          </w:p>
        </w:tc>
        <w:tc>
          <w:tcPr>
            <w:tcW w:w="3870" w:type="dxa"/>
          </w:tcPr>
          <w:p w14:paraId="7CF7A0D8" w14:textId="236375B2" w:rsidR="0EA21F56" w:rsidRDefault="0EA21F56" w:rsidP="0EA21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>&lt;email&gt;</w:t>
            </w:r>
          </w:p>
        </w:tc>
        <w:tc>
          <w:tcPr>
            <w:tcW w:w="2790" w:type="dxa"/>
          </w:tcPr>
          <w:p w14:paraId="0D5A67DC" w14:textId="214D587F" w:rsidR="0EA21F56" w:rsidRDefault="0EA21F56" w:rsidP="0EA21F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EA21F56">
              <w:rPr>
                <w:rFonts w:ascii="Calibri" w:eastAsia="Calibri" w:hAnsi="Calibri" w:cs="Calibri"/>
                <w:color w:val="000000" w:themeColor="text1"/>
              </w:rPr>
              <w:t xml:space="preserve">Default: </w:t>
            </w:r>
            <w:hyperlink r:id="rId24">
              <w:r w:rsidRPr="0EA21F56">
                <w:rPr>
                  <w:rStyle w:val="Hyperlink"/>
                  <w:rFonts w:ascii="Calibri" w:eastAsia="Calibri" w:hAnsi="Calibri" w:cs="Calibri"/>
                  <w:color w:val="0000FF"/>
                </w:rPr>
                <w:t>Accounts.payable@aultman.com</w:t>
              </w:r>
            </w:hyperlink>
          </w:p>
        </w:tc>
      </w:tr>
      <w:tr w:rsidR="0EA21F56" w14:paraId="49C9ABBC" w14:textId="77777777" w:rsidTr="0EA21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72AD49" w14:textId="0F56379A" w:rsidR="0EA21F56" w:rsidRDefault="0EA21F56" w:rsidP="0EA21F56">
            <w:r w:rsidRPr="0EA21F56">
              <w:rPr>
                <w:rFonts w:ascii="Calibri" w:eastAsia="Calibri" w:hAnsi="Calibri" w:cs="Calibri"/>
                <w:color w:val="000000" w:themeColor="text1"/>
              </w:rPr>
              <w:t>emailFrom</w:t>
            </w:r>
          </w:p>
        </w:tc>
        <w:tc>
          <w:tcPr>
            <w:tcW w:w="3870" w:type="dxa"/>
          </w:tcPr>
          <w:p w14:paraId="3D33B046" w14:textId="43938DF2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5">
              <w:r w:rsidRPr="0EA21F56">
                <w:rPr>
                  <w:rStyle w:val="Hyperlink"/>
                  <w:rFonts w:ascii="Calibri" w:eastAsia="Calibri" w:hAnsi="Calibri" w:cs="Calibri"/>
                </w:rPr>
                <w:t>noreply@inforcloudsuite.com</w:t>
              </w:r>
            </w:hyperlink>
          </w:p>
        </w:tc>
        <w:tc>
          <w:tcPr>
            <w:tcW w:w="2790" w:type="dxa"/>
          </w:tcPr>
          <w:p w14:paraId="72950D41" w14:textId="73BD3FF6" w:rsidR="0EA21F56" w:rsidRDefault="0EA21F56" w:rsidP="0EA21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2E807086" w14:textId="77777777" w:rsidR="0038201E" w:rsidRDefault="0038201E" w:rsidP="00691941">
      <w:pPr>
        <w:pStyle w:val="BodyText"/>
      </w:pPr>
      <w:bookmarkStart w:id="30" w:name="_Hlk529376"/>
    </w:p>
    <w:p w14:paraId="106993A8" w14:textId="77777777" w:rsidR="0038201E" w:rsidRDefault="0038201E" w:rsidP="00691941">
      <w:pPr>
        <w:pStyle w:val="Heading6"/>
      </w:pPr>
      <w:r>
        <w:t xml:space="preserve">File Transfer Connection </w:t>
      </w:r>
    </w:p>
    <w:tbl>
      <w:tblPr>
        <w:tblStyle w:val="LightGrid-Accent1"/>
        <w:tblW w:w="8460" w:type="dxa"/>
        <w:tblInd w:w="1548" w:type="dxa"/>
        <w:tblLook w:val="0480" w:firstRow="0" w:lastRow="0" w:firstColumn="1" w:lastColumn="0" w:noHBand="0" w:noVBand="1"/>
      </w:tblPr>
      <w:tblGrid>
        <w:gridCol w:w="2610"/>
        <w:gridCol w:w="5850"/>
      </w:tblGrid>
      <w:tr w:rsidR="0038201E" w:rsidRPr="009641C6" w14:paraId="3747BCD7" w14:textId="77777777" w:rsidTr="0A3A1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4F5C3FC6" w14:textId="77777777" w:rsidR="0038201E" w:rsidRPr="00853A3B" w:rsidRDefault="0038201E" w:rsidP="00691941">
            <w:pPr>
              <w:rPr>
                <w:rFonts w:cs="Arial"/>
                <w:bCs w:val="0"/>
                <w:sz w:val="18"/>
                <w:szCs w:val="18"/>
              </w:rPr>
            </w:pPr>
            <w:r w:rsidRPr="00853A3B">
              <w:rPr>
                <w:rFonts w:cs="Arial"/>
                <w:bCs w:val="0"/>
                <w:sz w:val="18"/>
                <w:szCs w:val="18"/>
              </w:rPr>
              <w:t>Host</w:t>
            </w:r>
          </w:p>
        </w:tc>
        <w:tc>
          <w:tcPr>
            <w:tcW w:w="5850" w:type="dxa"/>
          </w:tcPr>
          <w:p w14:paraId="21077CB4" w14:textId="7DA7BC5E" w:rsidR="0038201E" w:rsidRPr="009641C6" w:rsidRDefault="35FDD5EE" w:rsidP="00691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EA21F56">
              <w:rPr>
                <w:rFonts w:cs="Arial"/>
                <w:sz w:val="18"/>
                <w:szCs w:val="18"/>
              </w:rPr>
              <w:t>sftp.inforcloudsuite.com</w:t>
            </w:r>
          </w:p>
        </w:tc>
      </w:tr>
      <w:tr w:rsidR="0038201E" w:rsidRPr="009641C6" w14:paraId="68C7E2AE" w14:textId="77777777" w:rsidTr="0A3A1E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56244777" w14:textId="77777777" w:rsidR="0038201E" w:rsidRPr="00853A3B" w:rsidRDefault="0038201E" w:rsidP="00691941">
            <w:pPr>
              <w:rPr>
                <w:rFonts w:cs="Arial"/>
                <w:bCs w:val="0"/>
                <w:sz w:val="18"/>
                <w:szCs w:val="18"/>
              </w:rPr>
            </w:pPr>
            <w:r w:rsidRPr="00853A3B">
              <w:rPr>
                <w:rFonts w:cs="Arial"/>
                <w:bCs w:val="0"/>
                <w:sz w:val="18"/>
                <w:szCs w:val="18"/>
              </w:rPr>
              <w:t>Protocol</w:t>
            </w:r>
          </w:p>
        </w:tc>
        <w:tc>
          <w:tcPr>
            <w:tcW w:w="5850" w:type="dxa"/>
          </w:tcPr>
          <w:p w14:paraId="48D68562" w14:textId="6B41B563" w:rsidR="0038201E" w:rsidRPr="009641C6" w:rsidRDefault="39B722AE" w:rsidP="006919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 w:rsidRPr="0EA21F56">
              <w:rPr>
                <w:rFonts w:cs="Arial"/>
                <w:sz w:val="18"/>
                <w:szCs w:val="18"/>
              </w:rPr>
              <w:t>SFTP (Port 22)</w:t>
            </w:r>
          </w:p>
        </w:tc>
      </w:tr>
      <w:tr w:rsidR="0038201E" w:rsidRPr="009641C6" w14:paraId="46AA3E1D" w14:textId="77777777" w:rsidTr="0A3A1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5750247F" w14:textId="77777777" w:rsidR="0038201E" w:rsidRPr="00853A3B" w:rsidRDefault="0038201E" w:rsidP="00691941">
            <w:pPr>
              <w:rPr>
                <w:rFonts w:cs="Arial"/>
                <w:bCs w:val="0"/>
                <w:sz w:val="18"/>
                <w:szCs w:val="18"/>
              </w:rPr>
            </w:pPr>
            <w:r w:rsidRPr="00853A3B">
              <w:rPr>
                <w:rFonts w:cs="Arial"/>
                <w:bCs w:val="0"/>
                <w:sz w:val="18"/>
                <w:szCs w:val="18"/>
              </w:rPr>
              <w:t>User</w:t>
            </w:r>
          </w:p>
        </w:tc>
        <w:tc>
          <w:tcPr>
            <w:tcW w:w="5850" w:type="dxa"/>
          </w:tcPr>
          <w:p w14:paraId="2F26DC5E" w14:textId="5EEDDBCD" w:rsidR="0038201E" w:rsidRPr="009641C6" w:rsidRDefault="2B5F9E2D" w:rsidP="0A3A1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18"/>
                <w:szCs w:val="18"/>
              </w:rPr>
            </w:pPr>
            <w:r w:rsidRPr="0A3A1E55">
              <w:rPr>
                <w:sz w:val="18"/>
                <w:szCs w:val="18"/>
              </w:rPr>
              <w:t>trn: *****</w:t>
            </w:r>
            <w:r w:rsidRPr="0A3A1E55">
              <w:rPr>
                <w:rFonts w:eastAsia="Arial" w:cs="Arial"/>
                <w:color w:val="000000" w:themeColor="text1"/>
                <w:sz w:val="19"/>
                <w:szCs w:val="19"/>
              </w:rPr>
              <w:t xml:space="preserve"> _tam_trn-usr</w:t>
            </w:r>
          </w:p>
          <w:p w14:paraId="3894FC92" w14:textId="1A179AA7" w:rsidR="0038201E" w:rsidRPr="009641C6" w:rsidRDefault="2B5F9E2D" w:rsidP="0A3A1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 w:val="19"/>
                <w:szCs w:val="19"/>
              </w:rPr>
            </w:pPr>
            <w:r w:rsidRPr="0A3A1E55">
              <w:rPr>
                <w:rFonts w:eastAsia="Arial" w:cs="Arial"/>
                <w:color w:val="000000" w:themeColor="text1"/>
                <w:sz w:val="19"/>
                <w:szCs w:val="19"/>
              </w:rPr>
              <w:t>prd: ***** _tam_prd-usr</w:t>
            </w:r>
          </w:p>
        </w:tc>
      </w:tr>
      <w:tr w:rsidR="0038201E" w:rsidRPr="009641C6" w14:paraId="3472BE46" w14:textId="77777777" w:rsidTr="0A3A1E5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0C1DA68B" w14:textId="77777777" w:rsidR="0038201E" w:rsidRPr="00853A3B" w:rsidRDefault="0038201E" w:rsidP="00691941">
            <w:pPr>
              <w:rPr>
                <w:rFonts w:cs="Arial"/>
                <w:bCs w:val="0"/>
                <w:sz w:val="18"/>
                <w:szCs w:val="18"/>
              </w:rPr>
            </w:pPr>
            <w:r w:rsidRPr="00853A3B">
              <w:rPr>
                <w:rFonts w:cs="Arial"/>
                <w:bCs w:val="0"/>
                <w:sz w:val="18"/>
                <w:szCs w:val="18"/>
              </w:rPr>
              <w:t>Password</w:t>
            </w:r>
          </w:p>
        </w:tc>
        <w:tc>
          <w:tcPr>
            <w:tcW w:w="5850" w:type="dxa"/>
          </w:tcPr>
          <w:p w14:paraId="688AEB53" w14:textId="0FCF8CDB" w:rsidR="0038201E" w:rsidRPr="009641C6" w:rsidRDefault="7E5F70D0" w:rsidP="006919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A3A1E55">
              <w:rPr>
                <w:sz w:val="18"/>
                <w:szCs w:val="18"/>
              </w:rPr>
              <w:t>*****</w:t>
            </w:r>
          </w:p>
        </w:tc>
      </w:tr>
      <w:tr w:rsidR="0038201E" w:rsidRPr="009641C6" w14:paraId="4A73F225" w14:textId="77777777" w:rsidTr="0A3A1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</w:tcPr>
          <w:p w14:paraId="30FA4538" w14:textId="52933E3F" w:rsidR="0038201E" w:rsidRPr="00853A3B" w:rsidRDefault="0038201E" w:rsidP="00691941">
            <w:pPr>
              <w:rPr>
                <w:rFonts w:cs="Arial"/>
                <w:sz w:val="18"/>
                <w:szCs w:val="18"/>
              </w:rPr>
            </w:pPr>
            <w:r w:rsidRPr="0A3A1E55">
              <w:rPr>
                <w:rFonts w:cs="Arial"/>
                <w:sz w:val="18"/>
                <w:szCs w:val="18"/>
              </w:rPr>
              <w:t xml:space="preserve">File </w:t>
            </w:r>
            <w:r w:rsidR="56A57CB1" w:rsidRPr="0A3A1E55">
              <w:rPr>
                <w:rFonts w:cs="Arial"/>
                <w:sz w:val="18"/>
                <w:szCs w:val="18"/>
              </w:rPr>
              <w:t>Location</w:t>
            </w:r>
          </w:p>
        </w:tc>
        <w:tc>
          <w:tcPr>
            <w:tcW w:w="5850" w:type="dxa"/>
          </w:tcPr>
          <w:p w14:paraId="0C3E3B41" w14:textId="361C5522" w:rsidR="0038201E" w:rsidRPr="009641C6" w:rsidRDefault="56A57CB1" w:rsidP="00691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A3A1E55">
              <w:rPr>
                <w:sz w:val="18"/>
                <w:szCs w:val="18"/>
              </w:rPr>
              <w:t>/Inbound/PatientRefund</w:t>
            </w:r>
          </w:p>
        </w:tc>
      </w:tr>
    </w:tbl>
    <w:bookmarkEnd w:id="30"/>
    <w:p w14:paraId="5D1D64DC" w14:textId="7B86C61B" w:rsidR="0038201E" w:rsidRPr="00395DDF" w:rsidRDefault="56A57CB1" w:rsidP="00691941">
      <w:pPr>
        <w:pStyle w:val="BodyText"/>
      </w:pPr>
      <w:r>
        <w:rPr>
          <w:noProof/>
        </w:rPr>
        <w:drawing>
          <wp:inline distT="0" distB="0" distL="0" distR="0" wp14:anchorId="31973EB0" wp14:editId="05FABE67">
            <wp:extent cx="3114675" cy="2705100"/>
            <wp:effectExtent l="0" t="0" r="0" b="0"/>
            <wp:docPr id="1200634417" name="Picture 1200634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95A6" w14:textId="7CCB8618" w:rsidR="00B049D4" w:rsidRDefault="00B049D4" w:rsidP="00062132">
      <w:pPr>
        <w:pStyle w:val="Heading1"/>
      </w:pPr>
      <w:bookmarkStart w:id="31" w:name="_Toc105005180"/>
      <w:bookmarkStart w:id="32" w:name="_Toc105578815"/>
      <w:r>
        <w:lastRenderedPageBreak/>
        <w:t>Testing Process</w:t>
      </w:r>
      <w:bookmarkEnd w:id="31"/>
      <w:bookmarkEnd w:id="32"/>
    </w:p>
    <w:p w14:paraId="7A3D9CE1" w14:textId="775CE8AF" w:rsidR="00912CAA" w:rsidRDefault="00912CAA" w:rsidP="00912CAA">
      <w:pPr>
        <w:pStyle w:val="BodyText"/>
        <w:ind w:left="720"/>
      </w:pPr>
      <w:r w:rsidRPr="002F4993">
        <w:rPr>
          <w:highlight w:val="yellow"/>
        </w:rPr>
        <w:t xml:space="preserve">NOTE: </w:t>
      </w:r>
      <w:r w:rsidR="008B49C7">
        <w:rPr>
          <w:highlight w:val="yellow"/>
        </w:rPr>
        <w:t>Applicable only if not using TES-060</w:t>
      </w:r>
      <w:r w:rsidRPr="002F4993">
        <w:rPr>
          <w:highlight w:val="yellow"/>
        </w:rPr>
        <w:t>.</w:t>
      </w:r>
    </w:p>
    <w:p w14:paraId="19808FC6" w14:textId="77777777" w:rsidR="008C757F" w:rsidRDefault="008C757F" w:rsidP="00912CAA">
      <w:pPr>
        <w:pStyle w:val="BodyText"/>
        <w:ind w:left="720"/>
      </w:pPr>
    </w:p>
    <w:p w14:paraId="73BFB41F" w14:textId="72D7BCE0" w:rsidR="008C757F" w:rsidRDefault="000768D5" w:rsidP="00BD36CB">
      <w:pPr>
        <w:pStyle w:val="FunctionalRequirements"/>
        <w:numPr>
          <w:ilvl w:val="0"/>
          <w:numId w:val="10"/>
        </w:numPr>
      </w:pPr>
      <w:r>
        <w:t>&lt;Requirement Definition Narrative&gt;</w:t>
      </w:r>
    </w:p>
    <w:tbl>
      <w:tblPr>
        <w:tblStyle w:val="LightGrid-Accent1"/>
        <w:tblW w:w="5000" w:type="pct"/>
        <w:tblLayout w:type="fixed"/>
        <w:tblLook w:val="04A0" w:firstRow="1" w:lastRow="0" w:firstColumn="1" w:lastColumn="0" w:noHBand="0" w:noVBand="1"/>
      </w:tblPr>
      <w:tblGrid>
        <w:gridCol w:w="2870"/>
        <w:gridCol w:w="7550"/>
      </w:tblGrid>
      <w:tr w:rsidR="008E0831" w:rsidRPr="00544890" w14:paraId="1CAB0615" w14:textId="77777777" w:rsidTr="006B6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59A8F77E" w14:textId="7A9E97B4" w:rsidR="008E0831" w:rsidRPr="00544890" w:rsidRDefault="006B6AE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Scenario</w:t>
            </w:r>
          </w:p>
        </w:tc>
        <w:tc>
          <w:tcPr>
            <w:tcW w:w="3623" w:type="pct"/>
          </w:tcPr>
          <w:p w14:paraId="422B92C9" w14:textId="7E2E22E2" w:rsidR="008E0831" w:rsidRPr="00544890" w:rsidRDefault="006B6A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Expected Result</w:t>
            </w:r>
          </w:p>
        </w:tc>
      </w:tr>
      <w:tr w:rsidR="008E0831" w:rsidRPr="00544890" w14:paraId="38E5A29E" w14:textId="77777777" w:rsidTr="006B6A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68151E08" w14:textId="70A75F2E" w:rsidR="008E0831" w:rsidRPr="007114E8" w:rsidRDefault="006B6AEF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>&lt;Scenario Description&gt;</w:t>
            </w:r>
          </w:p>
        </w:tc>
        <w:tc>
          <w:tcPr>
            <w:tcW w:w="3623" w:type="pct"/>
          </w:tcPr>
          <w:p w14:paraId="0D2E00E9" w14:textId="4536A74F" w:rsidR="008E0831" w:rsidRPr="0041290D" w:rsidRDefault="006B6A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&lt;Expected </w:t>
            </w:r>
            <w:r w:rsidR="00701567">
              <w:rPr>
                <w:sz w:val="16"/>
                <w:szCs w:val="16"/>
              </w:rPr>
              <w:t>result narrative&gt;</w:t>
            </w:r>
          </w:p>
        </w:tc>
      </w:tr>
      <w:tr w:rsidR="008E0831" w:rsidRPr="00544890" w14:paraId="63A1565F" w14:textId="77777777" w:rsidTr="006B6A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5C9C552C" w14:textId="7E99E0D6" w:rsidR="008E0831" w:rsidRPr="007114E8" w:rsidRDefault="008E0831">
            <w:pPr>
              <w:rPr>
                <w:rFonts w:cs="Arial"/>
                <w:bCs w:val="0"/>
                <w:sz w:val="16"/>
                <w:szCs w:val="16"/>
              </w:rPr>
            </w:pPr>
          </w:p>
        </w:tc>
        <w:tc>
          <w:tcPr>
            <w:tcW w:w="3623" w:type="pct"/>
          </w:tcPr>
          <w:p w14:paraId="747C67A7" w14:textId="15AF3BE8" w:rsidR="008E0831" w:rsidRPr="0041290D" w:rsidRDefault="008E08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A1FA3F3" w14:textId="77777777" w:rsidR="008E0831" w:rsidRPr="008E0831" w:rsidRDefault="008E0831" w:rsidP="008E0831">
      <w:pPr>
        <w:pStyle w:val="BodyText"/>
      </w:pPr>
    </w:p>
    <w:p w14:paraId="18D4D650" w14:textId="77777777" w:rsidR="00701567" w:rsidRDefault="00701567" w:rsidP="000768D5">
      <w:pPr>
        <w:pStyle w:val="FunctionalRequirements"/>
      </w:pPr>
      <w:r>
        <w:t>Cross Reference Table</w:t>
      </w:r>
    </w:p>
    <w:tbl>
      <w:tblPr>
        <w:tblStyle w:val="LightGrid-Accent1"/>
        <w:tblW w:w="5000" w:type="pct"/>
        <w:tblLayout w:type="fixed"/>
        <w:tblLook w:val="04A0" w:firstRow="1" w:lastRow="0" w:firstColumn="1" w:lastColumn="0" w:noHBand="0" w:noVBand="1"/>
      </w:tblPr>
      <w:tblGrid>
        <w:gridCol w:w="2870"/>
        <w:gridCol w:w="7550"/>
      </w:tblGrid>
      <w:tr w:rsidR="00701567" w:rsidRPr="00544890" w14:paraId="337C3F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382E7429" w14:textId="77777777" w:rsidR="00701567" w:rsidRPr="00544890" w:rsidRDefault="0070156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Scenario</w:t>
            </w:r>
          </w:p>
        </w:tc>
        <w:tc>
          <w:tcPr>
            <w:tcW w:w="3623" w:type="pct"/>
          </w:tcPr>
          <w:p w14:paraId="692B0C1A" w14:textId="77777777" w:rsidR="00701567" w:rsidRPr="00544890" w:rsidRDefault="007015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Expected Result</w:t>
            </w:r>
          </w:p>
        </w:tc>
      </w:tr>
      <w:tr w:rsidR="00701567" w:rsidRPr="00544890" w14:paraId="5B473C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408AB381" w14:textId="240CBB33" w:rsidR="00701567" w:rsidRPr="007114E8" w:rsidRDefault="00B71D9B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>Create a record</w:t>
            </w:r>
          </w:p>
        </w:tc>
        <w:tc>
          <w:tcPr>
            <w:tcW w:w="3623" w:type="pct"/>
          </w:tcPr>
          <w:p w14:paraId="24152C0A" w14:textId="606FD125" w:rsidR="00701567" w:rsidRPr="0041290D" w:rsidRDefault="00B71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User successfully created a record.</w:t>
            </w:r>
          </w:p>
        </w:tc>
      </w:tr>
      <w:tr w:rsidR="00701567" w:rsidRPr="00544890" w14:paraId="37B40C0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56F23F4E" w14:textId="1C80A29F" w:rsidR="00701567" w:rsidRPr="007114E8" w:rsidRDefault="00B71D9B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>Delete a record</w:t>
            </w:r>
          </w:p>
        </w:tc>
        <w:tc>
          <w:tcPr>
            <w:tcW w:w="3623" w:type="pct"/>
          </w:tcPr>
          <w:p w14:paraId="26737DF6" w14:textId="1A362F7A" w:rsidR="00701567" w:rsidRPr="0041290D" w:rsidRDefault="00B71D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</w:t>
            </w:r>
            <w:r w:rsidR="00624D71">
              <w:rPr>
                <w:sz w:val="16"/>
                <w:szCs w:val="16"/>
              </w:rPr>
              <w:t xml:space="preserve"> should not be able to delete a record.</w:t>
            </w:r>
          </w:p>
        </w:tc>
      </w:tr>
    </w:tbl>
    <w:p w14:paraId="2E854FBF" w14:textId="39B4CB1C" w:rsidR="00097EA4" w:rsidRDefault="00097EA4" w:rsidP="00097EA4">
      <w:pPr>
        <w:pStyle w:val="BodyText"/>
      </w:pPr>
    </w:p>
    <w:p w14:paraId="1C216591" w14:textId="7588B678" w:rsidR="008C757F" w:rsidRDefault="005943A9" w:rsidP="000768D5">
      <w:pPr>
        <w:pStyle w:val="FunctionalRequirements"/>
      </w:pPr>
      <w:r>
        <w:t>Interface Delivery Method</w:t>
      </w:r>
    </w:p>
    <w:tbl>
      <w:tblPr>
        <w:tblStyle w:val="LightGrid-Accent1"/>
        <w:tblW w:w="5000" w:type="pct"/>
        <w:tblLayout w:type="fixed"/>
        <w:tblLook w:val="04A0" w:firstRow="1" w:lastRow="0" w:firstColumn="1" w:lastColumn="0" w:noHBand="0" w:noVBand="1"/>
      </w:tblPr>
      <w:tblGrid>
        <w:gridCol w:w="2870"/>
        <w:gridCol w:w="7550"/>
      </w:tblGrid>
      <w:tr w:rsidR="00FB312B" w:rsidRPr="00544890" w14:paraId="14D044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6B139BF7" w14:textId="77777777" w:rsidR="00FB312B" w:rsidRPr="00544890" w:rsidRDefault="00FB312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Scenario</w:t>
            </w:r>
          </w:p>
        </w:tc>
        <w:tc>
          <w:tcPr>
            <w:tcW w:w="3623" w:type="pct"/>
          </w:tcPr>
          <w:p w14:paraId="6A5332C9" w14:textId="77777777" w:rsidR="00FB312B" w:rsidRPr="00544890" w:rsidRDefault="00FB31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Expected Result</w:t>
            </w:r>
          </w:p>
        </w:tc>
      </w:tr>
      <w:tr w:rsidR="00FB312B" w:rsidRPr="00544890" w14:paraId="1D28E3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14D26A2D" w14:textId="4224A2A8" w:rsidR="00FB312B" w:rsidRPr="007114E8" w:rsidRDefault="00783C11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>Valid file/s uploaded</w:t>
            </w:r>
          </w:p>
        </w:tc>
        <w:tc>
          <w:tcPr>
            <w:tcW w:w="3623" w:type="pct"/>
          </w:tcPr>
          <w:p w14:paraId="6598347A" w14:textId="77777777" w:rsidR="00FB312B" w:rsidRPr="00A64D69" w:rsidRDefault="001179BC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64D69">
              <w:rPr>
                <w:sz w:val="16"/>
                <w:szCs w:val="16"/>
              </w:rPr>
              <w:t>Header file picked up by File Channel for processing.</w:t>
            </w:r>
          </w:p>
          <w:p w14:paraId="1AD3200A" w14:textId="77777777" w:rsidR="001179BC" w:rsidRPr="00A64D69" w:rsidRDefault="00854F16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64D69">
              <w:rPr>
                <w:sz w:val="16"/>
                <w:szCs w:val="16"/>
              </w:rPr>
              <w:t>IPA is triggered via File Channel (work unit generated).</w:t>
            </w:r>
          </w:p>
          <w:p w14:paraId="338D098E" w14:textId="77777777" w:rsidR="00854F16" w:rsidRDefault="00A64D69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64D69">
              <w:rPr>
                <w:sz w:val="16"/>
                <w:szCs w:val="16"/>
              </w:rPr>
              <w:t>All related files are processed accordingly.</w:t>
            </w:r>
          </w:p>
          <w:p w14:paraId="7533ED0F" w14:textId="54A3263E" w:rsidR="00A64D69" w:rsidRDefault="00682E66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Data </w:t>
            </w:r>
            <w:r w:rsidR="00EC6DC5">
              <w:rPr>
                <w:sz w:val="16"/>
                <w:szCs w:val="16"/>
              </w:rPr>
              <w:t xml:space="preserve">is </w:t>
            </w:r>
            <w:r>
              <w:rPr>
                <w:sz w:val="16"/>
                <w:szCs w:val="16"/>
              </w:rPr>
              <w:t>imported to correct staging business class/es</w:t>
            </w:r>
            <w:r w:rsidR="00EC6DC5">
              <w:rPr>
                <w:sz w:val="16"/>
                <w:szCs w:val="16"/>
              </w:rPr>
              <w:t>.</w:t>
            </w:r>
          </w:p>
          <w:p w14:paraId="1A0C0678" w14:textId="5FBEA12D" w:rsidR="00EC6DC5" w:rsidRDefault="00EC6DC5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 is interfaced to related solution business class/es.</w:t>
            </w:r>
          </w:p>
          <w:p w14:paraId="5EFEDC56" w14:textId="3260D978" w:rsidR="00EC6DC5" w:rsidRDefault="00CF102C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Source file/s are moved to processed directory.</w:t>
            </w:r>
          </w:p>
          <w:p w14:paraId="32BFDB92" w14:textId="1BC43564" w:rsidR="00CF102C" w:rsidRDefault="00CF102C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log/s are moved to processed directory.</w:t>
            </w:r>
          </w:p>
          <w:p w14:paraId="673FFF10" w14:textId="0E14DFBA" w:rsidR="00A64D69" w:rsidRPr="002E5CA5" w:rsidRDefault="002E5CA5" w:rsidP="00BD36CB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 notification sent to specified recipient/s.</w:t>
            </w:r>
          </w:p>
        </w:tc>
      </w:tr>
      <w:tr w:rsidR="00FB312B" w:rsidRPr="00544890" w14:paraId="34C2744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44BCD024" w14:textId="675ABBB7" w:rsidR="00FB312B" w:rsidRPr="007114E8" w:rsidRDefault="003338E3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 xml:space="preserve">Invalid </w:t>
            </w:r>
            <w:r w:rsidR="0049777D">
              <w:rPr>
                <w:rFonts w:cs="Arial"/>
                <w:bCs w:val="0"/>
                <w:sz w:val="16"/>
                <w:szCs w:val="16"/>
              </w:rPr>
              <w:t xml:space="preserve">header </w:t>
            </w:r>
            <w:r>
              <w:rPr>
                <w:rFonts w:cs="Arial"/>
                <w:bCs w:val="0"/>
                <w:sz w:val="16"/>
                <w:szCs w:val="16"/>
              </w:rPr>
              <w:t>file uploaded: incorrect file name</w:t>
            </w:r>
          </w:p>
        </w:tc>
        <w:tc>
          <w:tcPr>
            <w:tcW w:w="3623" w:type="pct"/>
          </w:tcPr>
          <w:p w14:paraId="58C4F64F" w14:textId="77777777" w:rsidR="00FB312B" w:rsidRDefault="00040E6A" w:rsidP="00BD36CB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Header f</w:t>
            </w:r>
            <w:r w:rsidR="003338E3">
              <w:rPr>
                <w:sz w:val="16"/>
                <w:szCs w:val="16"/>
              </w:rPr>
              <w:t>ile</w:t>
            </w:r>
            <w:r>
              <w:rPr>
                <w:sz w:val="16"/>
                <w:szCs w:val="16"/>
              </w:rPr>
              <w:t xml:space="preserve"> not picked up by File Channel.</w:t>
            </w:r>
          </w:p>
          <w:p w14:paraId="1A89D524" w14:textId="14D4EC14" w:rsidR="00040E6A" w:rsidRPr="003338E3" w:rsidRDefault="00040E6A" w:rsidP="00BD36CB">
            <w:pPr>
              <w:pStyle w:val="ListParagraph"/>
              <w:numPr>
                <w:ilvl w:val="0"/>
                <w:numId w:val="1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</w:t>
            </w:r>
            <w:r w:rsidR="00A774F4">
              <w:rPr>
                <w:sz w:val="16"/>
                <w:szCs w:val="16"/>
              </w:rPr>
              <w:t>work unit generated.</w:t>
            </w:r>
          </w:p>
        </w:tc>
      </w:tr>
      <w:tr w:rsidR="00A774F4" w:rsidRPr="00544890" w14:paraId="47AEDF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4B152B92" w14:textId="2B13CA99" w:rsidR="00A774F4" w:rsidRDefault="00A774F4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 xml:space="preserve">Invalid file/s uploaded: </w:t>
            </w:r>
            <w:r w:rsidR="00580C81">
              <w:rPr>
                <w:rFonts w:cs="Arial"/>
                <w:bCs w:val="0"/>
                <w:sz w:val="16"/>
                <w:szCs w:val="16"/>
              </w:rPr>
              <w:t>incorrect file header</w:t>
            </w:r>
          </w:p>
        </w:tc>
        <w:tc>
          <w:tcPr>
            <w:tcW w:w="3623" w:type="pct"/>
          </w:tcPr>
          <w:p w14:paraId="5025FC13" w14:textId="1CED605B" w:rsidR="00D01759" w:rsidRDefault="00021F77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File is </w:t>
            </w:r>
            <w:r w:rsidR="00DE71CE">
              <w:rPr>
                <w:sz w:val="16"/>
                <w:szCs w:val="16"/>
              </w:rPr>
              <w:t>processed via IPA.</w:t>
            </w:r>
          </w:p>
          <w:p w14:paraId="739335C2" w14:textId="77777777" w:rsidR="002844E0" w:rsidRDefault="00DE71CE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data imported to the staging business class.</w:t>
            </w:r>
          </w:p>
          <w:p w14:paraId="522820B2" w14:textId="11091F59" w:rsidR="00641952" w:rsidRDefault="00641952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Successfully imported data for related staging business class/es are deleted.</w:t>
            </w:r>
          </w:p>
          <w:p w14:paraId="42FC9080" w14:textId="4D97BC5C" w:rsidR="005104AB" w:rsidRDefault="005104AB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Inteface program is not triggered.</w:t>
            </w:r>
          </w:p>
          <w:p w14:paraId="2F9903D8" w14:textId="33E067D8" w:rsidR="009962BF" w:rsidRDefault="009962BF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Source file is moved to error directory.</w:t>
            </w:r>
          </w:p>
          <w:p w14:paraId="03D04192" w14:textId="77777777" w:rsidR="009962BF" w:rsidRDefault="009962BF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log is moved to error directory.</w:t>
            </w:r>
          </w:p>
          <w:p w14:paraId="06355948" w14:textId="2F94B2BE" w:rsidR="009962BF" w:rsidRDefault="00641952" w:rsidP="00BD36CB">
            <w:pPr>
              <w:pStyle w:val="ListParagraph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Email notification sent to specified recipient/s.</w:t>
            </w:r>
          </w:p>
        </w:tc>
      </w:tr>
    </w:tbl>
    <w:p w14:paraId="48422AD7" w14:textId="77777777" w:rsidR="008C757F" w:rsidRDefault="008C757F" w:rsidP="008C757F">
      <w:pPr>
        <w:pStyle w:val="BodyText"/>
      </w:pPr>
    </w:p>
    <w:p w14:paraId="07CBE197" w14:textId="77777777" w:rsidR="00415DE5" w:rsidRDefault="00415DE5" w:rsidP="00415DE5">
      <w:pPr>
        <w:pStyle w:val="FunctionalRequirements"/>
      </w:pPr>
      <w:r>
        <w:t>Error Handling</w:t>
      </w:r>
    </w:p>
    <w:tbl>
      <w:tblPr>
        <w:tblStyle w:val="LightGrid-Accent1"/>
        <w:tblW w:w="5000" w:type="pct"/>
        <w:tblLayout w:type="fixed"/>
        <w:tblLook w:val="04A0" w:firstRow="1" w:lastRow="0" w:firstColumn="1" w:lastColumn="0" w:noHBand="0" w:noVBand="1"/>
      </w:tblPr>
      <w:tblGrid>
        <w:gridCol w:w="2870"/>
        <w:gridCol w:w="7550"/>
      </w:tblGrid>
      <w:tr w:rsidR="00370ACD" w:rsidRPr="00544890" w14:paraId="5AD9B8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2C5D28CC" w14:textId="77777777" w:rsidR="00370ACD" w:rsidRPr="00544890" w:rsidRDefault="00370ACD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Scenario</w:t>
            </w:r>
          </w:p>
        </w:tc>
        <w:tc>
          <w:tcPr>
            <w:tcW w:w="3623" w:type="pct"/>
          </w:tcPr>
          <w:p w14:paraId="0CF2D4C8" w14:textId="77777777" w:rsidR="00370ACD" w:rsidRPr="00544890" w:rsidRDefault="00370A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Expected Result</w:t>
            </w:r>
          </w:p>
        </w:tc>
      </w:tr>
      <w:tr w:rsidR="00370ACD" w:rsidRPr="00544890" w14:paraId="6D5643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6D916B26" w14:textId="77777777" w:rsidR="00370ACD" w:rsidRPr="007114E8" w:rsidRDefault="00370ACD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>&lt;Scenario Description&gt;</w:t>
            </w:r>
          </w:p>
        </w:tc>
        <w:tc>
          <w:tcPr>
            <w:tcW w:w="3623" w:type="pct"/>
          </w:tcPr>
          <w:p w14:paraId="7EC882FE" w14:textId="77777777" w:rsidR="00370ACD" w:rsidRPr="0041290D" w:rsidRDefault="00370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&lt;Expected result narrative&gt;</w:t>
            </w:r>
          </w:p>
        </w:tc>
      </w:tr>
      <w:tr w:rsidR="00370ACD" w:rsidRPr="00544890" w14:paraId="3C7677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216B87F8" w14:textId="77777777" w:rsidR="00370ACD" w:rsidRPr="007114E8" w:rsidRDefault="00370ACD">
            <w:pPr>
              <w:rPr>
                <w:rFonts w:cs="Arial"/>
                <w:bCs w:val="0"/>
                <w:sz w:val="16"/>
                <w:szCs w:val="16"/>
              </w:rPr>
            </w:pPr>
          </w:p>
        </w:tc>
        <w:tc>
          <w:tcPr>
            <w:tcW w:w="3623" w:type="pct"/>
          </w:tcPr>
          <w:p w14:paraId="354BEAAB" w14:textId="77777777" w:rsidR="00370ACD" w:rsidRPr="0041290D" w:rsidRDefault="00370A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01D6726F" w14:textId="77777777" w:rsidR="00415DE5" w:rsidRDefault="00415DE5" w:rsidP="00415DE5">
      <w:pPr>
        <w:pStyle w:val="BodyText"/>
      </w:pPr>
    </w:p>
    <w:p w14:paraId="412978AD" w14:textId="77777777" w:rsidR="0016050F" w:rsidRDefault="0016050F" w:rsidP="0016050F">
      <w:pPr>
        <w:pStyle w:val="FunctionalRequirements"/>
      </w:pPr>
      <w:r>
        <w:t>Approver Notification</w:t>
      </w:r>
    </w:p>
    <w:tbl>
      <w:tblPr>
        <w:tblStyle w:val="LightGrid-Accent1"/>
        <w:tblW w:w="5000" w:type="pct"/>
        <w:tblLayout w:type="fixed"/>
        <w:tblLook w:val="04A0" w:firstRow="1" w:lastRow="0" w:firstColumn="1" w:lastColumn="0" w:noHBand="0" w:noVBand="1"/>
      </w:tblPr>
      <w:tblGrid>
        <w:gridCol w:w="2870"/>
        <w:gridCol w:w="7550"/>
      </w:tblGrid>
      <w:tr w:rsidR="0016050F" w:rsidRPr="00544890" w14:paraId="0A375EB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2D892C7F" w14:textId="77777777" w:rsidR="0016050F" w:rsidRPr="00544890" w:rsidRDefault="0016050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Scenario</w:t>
            </w:r>
          </w:p>
        </w:tc>
        <w:tc>
          <w:tcPr>
            <w:tcW w:w="3623" w:type="pct"/>
          </w:tcPr>
          <w:p w14:paraId="027CD656" w14:textId="77777777" w:rsidR="0016050F" w:rsidRPr="00544890" w:rsidRDefault="00160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Expected Result</w:t>
            </w:r>
          </w:p>
        </w:tc>
      </w:tr>
      <w:tr w:rsidR="0016050F" w:rsidRPr="00544890" w14:paraId="71316A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09383752" w14:textId="433F3606" w:rsidR="0016050F" w:rsidRPr="007114E8" w:rsidRDefault="00E07EDA">
            <w:pPr>
              <w:rPr>
                <w:rFonts w:cs="Arial"/>
                <w:bCs w:val="0"/>
                <w:sz w:val="16"/>
                <w:szCs w:val="16"/>
              </w:rPr>
            </w:pPr>
            <w:r>
              <w:rPr>
                <w:rFonts w:cs="Arial"/>
                <w:bCs w:val="0"/>
                <w:sz w:val="16"/>
                <w:szCs w:val="16"/>
              </w:rPr>
              <w:t>Trasaction has been final approved.</w:t>
            </w:r>
          </w:p>
        </w:tc>
        <w:tc>
          <w:tcPr>
            <w:tcW w:w="3623" w:type="pct"/>
          </w:tcPr>
          <w:p w14:paraId="4CAF03CB" w14:textId="6CE57F5C" w:rsidR="0016050F" w:rsidRPr="0041290D" w:rsidRDefault="00E07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Email notification sent to specified recipient.</w:t>
            </w:r>
          </w:p>
        </w:tc>
      </w:tr>
      <w:tr w:rsidR="0016050F" w:rsidRPr="00544890" w14:paraId="554C5B1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pct"/>
          </w:tcPr>
          <w:p w14:paraId="0FCE9434" w14:textId="77777777" w:rsidR="0016050F" w:rsidRPr="007114E8" w:rsidRDefault="0016050F">
            <w:pPr>
              <w:rPr>
                <w:rFonts w:cs="Arial"/>
                <w:bCs w:val="0"/>
                <w:sz w:val="16"/>
                <w:szCs w:val="16"/>
              </w:rPr>
            </w:pPr>
          </w:p>
        </w:tc>
        <w:tc>
          <w:tcPr>
            <w:tcW w:w="3623" w:type="pct"/>
          </w:tcPr>
          <w:p w14:paraId="03184644" w14:textId="77777777" w:rsidR="0016050F" w:rsidRPr="0041290D" w:rsidRDefault="001605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30A3621" w14:textId="77777777" w:rsidR="008C757F" w:rsidRDefault="008C757F" w:rsidP="00097EA4">
      <w:pPr>
        <w:pStyle w:val="BodyText"/>
      </w:pPr>
    </w:p>
    <w:p w14:paraId="611E8CF4" w14:textId="43D60CF6" w:rsidR="007A2B87" w:rsidRDefault="007A2B87" w:rsidP="00062132">
      <w:pPr>
        <w:pStyle w:val="Heading1"/>
      </w:pPr>
      <w:bookmarkStart w:id="33" w:name="_Toc105005181"/>
      <w:bookmarkStart w:id="34" w:name="_Toc105578816"/>
      <w:r>
        <w:lastRenderedPageBreak/>
        <w:t>Sig</w:t>
      </w:r>
      <w:r w:rsidR="00CB4244">
        <w:t>nature</w:t>
      </w:r>
      <w:bookmarkEnd w:id="33"/>
      <w:bookmarkEnd w:id="34"/>
    </w:p>
    <w:p w14:paraId="5FC94ACA" w14:textId="143EAF9A" w:rsidR="006664BA" w:rsidRDefault="006664BA" w:rsidP="006664BA">
      <w:pPr>
        <w:pStyle w:val="BodyText"/>
        <w:ind w:left="720"/>
      </w:pPr>
      <w:r w:rsidRPr="002F4993">
        <w:rPr>
          <w:highlight w:val="yellow"/>
        </w:rPr>
        <w:t xml:space="preserve">NOTE: </w:t>
      </w:r>
      <w:r>
        <w:rPr>
          <w:highlight w:val="yellow"/>
        </w:rPr>
        <w:t xml:space="preserve">Applicable only if not using </w:t>
      </w:r>
      <w:r w:rsidR="00FA28AB">
        <w:rPr>
          <w:highlight w:val="yellow"/>
        </w:rPr>
        <w:t>any approval trackers ex. IPON, JIRA</w:t>
      </w:r>
      <w:r w:rsidRPr="002F4993">
        <w:rPr>
          <w:highlight w:val="yellow"/>
        </w:rPr>
        <w:t>.</w:t>
      </w:r>
    </w:p>
    <w:p w14:paraId="01A44220" w14:textId="77777777" w:rsidR="006664BA" w:rsidRPr="006664BA" w:rsidRDefault="006664BA" w:rsidP="006664BA">
      <w:pPr>
        <w:pStyle w:val="BodyText"/>
      </w:pPr>
    </w:p>
    <w:p w14:paraId="250BE863" w14:textId="76B13CCE" w:rsidR="00DE6A16" w:rsidRDefault="00DE6A16" w:rsidP="00DE6A16">
      <w:pPr>
        <w:pStyle w:val="BodyText"/>
      </w:pPr>
      <w:r w:rsidRPr="00DE6A16">
        <w:t>By signing this document both Infor</w:t>
      </w:r>
      <w:r>
        <w:t xml:space="preserve"> </w:t>
      </w:r>
      <w:r w:rsidRPr="00DE6A16">
        <w:t xml:space="preserve">and </w:t>
      </w:r>
      <w:r>
        <w:t>&lt;Client&gt;</w:t>
      </w:r>
      <w:r w:rsidRPr="00DE6A16">
        <w:t xml:space="preserve"> agree and confirm their acceptance of information contained within th</w:t>
      </w:r>
      <w:r w:rsidR="00250D5D">
        <w:t xml:space="preserve">is </w:t>
      </w:r>
      <w:r w:rsidRPr="00DE6A16">
        <w:t>specification which encompasses detailed business processes, requirements, scope</w:t>
      </w:r>
      <w:r w:rsidR="00645E9A">
        <w:t xml:space="preserve"> and solution design</w:t>
      </w:r>
      <w:r w:rsidRPr="00DE6A16">
        <w:t>.</w:t>
      </w:r>
    </w:p>
    <w:p w14:paraId="535420F0" w14:textId="77777777" w:rsidR="002D63C6" w:rsidRDefault="002D63C6" w:rsidP="002D63C6">
      <w:pPr>
        <w:pStyle w:val="BodyText"/>
      </w:pPr>
    </w:p>
    <w:p w14:paraId="5D8066E9" w14:textId="771FFC81" w:rsidR="002D63C6" w:rsidRDefault="002D63C6" w:rsidP="000D5A69">
      <w:pPr>
        <w:pStyle w:val="Heading2"/>
      </w:pPr>
      <w:bookmarkStart w:id="35" w:name="_Toc105578817"/>
      <w:r>
        <w:t>Functional Specification</w:t>
      </w:r>
      <w:bookmarkEnd w:id="35"/>
    </w:p>
    <w:p w14:paraId="76D54AB7" w14:textId="4391BAC0" w:rsidR="00600B68" w:rsidRDefault="00600B68" w:rsidP="00DE6A16">
      <w:pPr>
        <w:pStyle w:val="BodyText"/>
      </w:pPr>
    </w:p>
    <w:tbl>
      <w:tblPr>
        <w:tblStyle w:val="InforTable0"/>
        <w:tblW w:w="10340" w:type="dxa"/>
        <w:tblInd w:w="85" w:type="dxa"/>
        <w:tblLook w:val="04A0" w:firstRow="1" w:lastRow="0" w:firstColumn="1" w:lastColumn="0" w:noHBand="0" w:noVBand="1"/>
      </w:tblPr>
      <w:tblGrid>
        <w:gridCol w:w="2149"/>
        <w:gridCol w:w="2261"/>
        <w:gridCol w:w="1890"/>
        <w:gridCol w:w="1710"/>
        <w:gridCol w:w="2330"/>
      </w:tblGrid>
      <w:tr w:rsidR="00721730" w14:paraId="43B90E85" w14:textId="77777777" w:rsidTr="003025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49" w:type="dxa"/>
          </w:tcPr>
          <w:p w14:paraId="0551E94E" w14:textId="0A16AB20" w:rsidR="00721730" w:rsidRPr="00FA128A" w:rsidRDefault="00721730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Project Sponsor</w:t>
            </w:r>
          </w:p>
        </w:tc>
        <w:tc>
          <w:tcPr>
            <w:tcW w:w="2261" w:type="dxa"/>
          </w:tcPr>
          <w:p w14:paraId="326FFF86" w14:textId="07670148" w:rsidR="00721730" w:rsidRPr="00FA128A" w:rsidRDefault="00721730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Name</w:t>
            </w:r>
          </w:p>
        </w:tc>
        <w:tc>
          <w:tcPr>
            <w:tcW w:w="1890" w:type="dxa"/>
          </w:tcPr>
          <w:p w14:paraId="0DAA7546" w14:textId="77777777" w:rsidR="00721730" w:rsidRPr="00FA128A" w:rsidRDefault="00721730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Position</w:t>
            </w:r>
          </w:p>
        </w:tc>
        <w:tc>
          <w:tcPr>
            <w:tcW w:w="1710" w:type="dxa"/>
          </w:tcPr>
          <w:p w14:paraId="4F47AEE7" w14:textId="276DF3E7" w:rsidR="00721730" w:rsidRDefault="00721730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Date</w:t>
            </w:r>
          </w:p>
        </w:tc>
        <w:tc>
          <w:tcPr>
            <w:tcW w:w="2330" w:type="dxa"/>
          </w:tcPr>
          <w:p w14:paraId="5F61BDBE" w14:textId="5296002C" w:rsidR="00721730" w:rsidRPr="00FE0A85" w:rsidRDefault="00483570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Signature</w:t>
            </w:r>
          </w:p>
        </w:tc>
      </w:tr>
      <w:tr w:rsidR="00721730" w14:paraId="2140804F" w14:textId="77777777" w:rsidTr="003025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49" w:type="dxa"/>
          </w:tcPr>
          <w:p w14:paraId="2D6EDEC2" w14:textId="5BB44F10" w:rsidR="00721730" w:rsidRPr="00FA128A" w:rsidRDefault="00C205AB">
            <w:pPr>
              <w:pStyle w:val="BodyText"/>
              <w:spacing w:before="60" w:after="60"/>
              <w:ind w:left="0" w:right="567"/>
            </w:pPr>
            <w:r>
              <w:t>&lt;Client&gt;</w:t>
            </w:r>
          </w:p>
        </w:tc>
        <w:tc>
          <w:tcPr>
            <w:tcW w:w="2261" w:type="dxa"/>
          </w:tcPr>
          <w:p w14:paraId="1164752C" w14:textId="2499AE44" w:rsidR="00721730" w:rsidRPr="00FA128A" w:rsidRDefault="00721730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1890" w:type="dxa"/>
          </w:tcPr>
          <w:p w14:paraId="55EFD168" w14:textId="17C42E35" w:rsidR="00721730" w:rsidRDefault="00721730">
            <w:pPr>
              <w:pStyle w:val="BodyText"/>
              <w:spacing w:before="60" w:after="60"/>
              <w:ind w:left="0"/>
            </w:pPr>
          </w:p>
        </w:tc>
        <w:tc>
          <w:tcPr>
            <w:tcW w:w="1710" w:type="dxa"/>
          </w:tcPr>
          <w:p w14:paraId="44708B28" w14:textId="77777777" w:rsidR="00721730" w:rsidRDefault="00721730">
            <w:pPr>
              <w:pStyle w:val="BodyText"/>
              <w:spacing w:before="60" w:after="60"/>
              <w:ind w:left="0"/>
            </w:pPr>
          </w:p>
        </w:tc>
        <w:tc>
          <w:tcPr>
            <w:tcW w:w="2330" w:type="dxa"/>
          </w:tcPr>
          <w:p w14:paraId="6C415400" w14:textId="57DF8B17" w:rsidR="00721730" w:rsidRDefault="00721730">
            <w:pPr>
              <w:pStyle w:val="BodyText"/>
              <w:spacing w:before="60" w:after="60"/>
              <w:ind w:left="0"/>
            </w:pPr>
          </w:p>
        </w:tc>
      </w:tr>
      <w:tr w:rsidR="00721730" w14:paraId="685FC961" w14:textId="77777777" w:rsidTr="003025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49" w:type="dxa"/>
          </w:tcPr>
          <w:p w14:paraId="4287175D" w14:textId="21A557EA" w:rsidR="00721730" w:rsidRDefault="00C205AB">
            <w:pPr>
              <w:pStyle w:val="BodyText"/>
              <w:spacing w:before="60" w:after="60"/>
              <w:ind w:left="0" w:right="567"/>
            </w:pPr>
            <w:r>
              <w:t>Infor</w:t>
            </w:r>
          </w:p>
        </w:tc>
        <w:tc>
          <w:tcPr>
            <w:tcW w:w="2261" w:type="dxa"/>
          </w:tcPr>
          <w:p w14:paraId="53981B42" w14:textId="77777777" w:rsidR="00721730" w:rsidRDefault="00721730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1890" w:type="dxa"/>
          </w:tcPr>
          <w:p w14:paraId="0D5A8FF7" w14:textId="77777777" w:rsidR="00721730" w:rsidRDefault="00721730">
            <w:pPr>
              <w:pStyle w:val="BodyText"/>
              <w:spacing w:before="60" w:after="60"/>
              <w:ind w:left="0"/>
            </w:pPr>
          </w:p>
        </w:tc>
        <w:tc>
          <w:tcPr>
            <w:tcW w:w="1710" w:type="dxa"/>
          </w:tcPr>
          <w:p w14:paraId="36C3762C" w14:textId="77777777" w:rsidR="00721730" w:rsidRDefault="00721730">
            <w:pPr>
              <w:pStyle w:val="BodyText"/>
              <w:spacing w:before="60" w:after="60"/>
              <w:ind w:left="0"/>
            </w:pPr>
          </w:p>
        </w:tc>
        <w:tc>
          <w:tcPr>
            <w:tcW w:w="2330" w:type="dxa"/>
          </w:tcPr>
          <w:p w14:paraId="6651BA2A" w14:textId="4AD3B494" w:rsidR="00721730" w:rsidRDefault="00721730">
            <w:pPr>
              <w:pStyle w:val="BodyText"/>
              <w:spacing w:before="60" w:after="60"/>
              <w:ind w:left="0"/>
            </w:pPr>
          </w:p>
        </w:tc>
      </w:tr>
    </w:tbl>
    <w:p w14:paraId="725BC261" w14:textId="77777777" w:rsidR="002D63C6" w:rsidRDefault="002D63C6" w:rsidP="002D63C6">
      <w:pPr>
        <w:pStyle w:val="BodyText"/>
      </w:pPr>
    </w:p>
    <w:p w14:paraId="453D00F8" w14:textId="2E526D67" w:rsidR="002D63C6" w:rsidRDefault="002D63C6" w:rsidP="000D5A69">
      <w:pPr>
        <w:pStyle w:val="Heading2"/>
      </w:pPr>
      <w:bookmarkStart w:id="36" w:name="_Toc105578818"/>
      <w:r>
        <w:t>Technical Specification</w:t>
      </w:r>
      <w:bookmarkEnd w:id="36"/>
    </w:p>
    <w:p w14:paraId="505AFC24" w14:textId="77777777" w:rsidR="002D63C6" w:rsidRDefault="002D63C6" w:rsidP="002D63C6">
      <w:pPr>
        <w:pStyle w:val="BodyText"/>
      </w:pPr>
    </w:p>
    <w:tbl>
      <w:tblPr>
        <w:tblStyle w:val="InforTable0"/>
        <w:tblW w:w="10340" w:type="dxa"/>
        <w:tblInd w:w="85" w:type="dxa"/>
        <w:tblLook w:val="04A0" w:firstRow="1" w:lastRow="0" w:firstColumn="1" w:lastColumn="0" w:noHBand="0" w:noVBand="1"/>
      </w:tblPr>
      <w:tblGrid>
        <w:gridCol w:w="2149"/>
        <w:gridCol w:w="2261"/>
        <w:gridCol w:w="1890"/>
        <w:gridCol w:w="1710"/>
        <w:gridCol w:w="2330"/>
      </w:tblGrid>
      <w:tr w:rsidR="002D63C6" w14:paraId="76A58A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49" w:type="dxa"/>
          </w:tcPr>
          <w:p w14:paraId="4D87C6F2" w14:textId="77777777" w:rsidR="002D63C6" w:rsidRPr="00FA128A" w:rsidRDefault="002D63C6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Project Sponsor</w:t>
            </w:r>
          </w:p>
        </w:tc>
        <w:tc>
          <w:tcPr>
            <w:tcW w:w="2261" w:type="dxa"/>
          </w:tcPr>
          <w:p w14:paraId="6CE811E5" w14:textId="77777777" w:rsidR="002D63C6" w:rsidRPr="00FA128A" w:rsidRDefault="002D63C6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Name</w:t>
            </w:r>
          </w:p>
        </w:tc>
        <w:tc>
          <w:tcPr>
            <w:tcW w:w="1890" w:type="dxa"/>
          </w:tcPr>
          <w:p w14:paraId="1E03722F" w14:textId="77777777" w:rsidR="002D63C6" w:rsidRPr="00FA128A" w:rsidRDefault="002D63C6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Position</w:t>
            </w:r>
          </w:p>
        </w:tc>
        <w:tc>
          <w:tcPr>
            <w:tcW w:w="1710" w:type="dxa"/>
          </w:tcPr>
          <w:p w14:paraId="05402F73" w14:textId="77777777" w:rsidR="002D63C6" w:rsidRDefault="002D63C6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Date</w:t>
            </w:r>
          </w:p>
        </w:tc>
        <w:tc>
          <w:tcPr>
            <w:tcW w:w="2330" w:type="dxa"/>
          </w:tcPr>
          <w:p w14:paraId="0A68EF00" w14:textId="77777777" w:rsidR="002D63C6" w:rsidRPr="00FE0A85" w:rsidRDefault="002D63C6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>
              <w:rPr>
                <w:bCs/>
                <w:color w:val="FFFFFF"/>
              </w:rPr>
              <w:t>Signature</w:t>
            </w:r>
          </w:p>
        </w:tc>
      </w:tr>
      <w:tr w:rsidR="002D63C6" w14:paraId="4B02D2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49" w:type="dxa"/>
          </w:tcPr>
          <w:p w14:paraId="47C00102" w14:textId="77777777" w:rsidR="002D63C6" w:rsidRPr="00FA128A" w:rsidRDefault="002D63C6">
            <w:pPr>
              <w:pStyle w:val="BodyText"/>
              <w:spacing w:before="60" w:after="60"/>
              <w:ind w:left="0" w:right="567"/>
            </w:pPr>
            <w:r>
              <w:t>&lt;Client&gt;</w:t>
            </w:r>
          </w:p>
        </w:tc>
        <w:tc>
          <w:tcPr>
            <w:tcW w:w="2261" w:type="dxa"/>
          </w:tcPr>
          <w:p w14:paraId="2BF38AC3" w14:textId="77777777" w:rsidR="002D63C6" w:rsidRPr="00FA128A" w:rsidRDefault="002D63C6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1890" w:type="dxa"/>
          </w:tcPr>
          <w:p w14:paraId="391F16EF" w14:textId="77777777" w:rsidR="002D63C6" w:rsidRDefault="002D63C6">
            <w:pPr>
              <w:pStyle w:val="BodyText"/>
              <w:spacing w:before="60" w:after="60"/>
              <w:ind w:left="0"/>
            </w:pPr>
          </w:p>
        </w:tc>
        <w:tc>
          <w:tcPr>
            <w:tcW w:w="1710" w:type="dxa"/>
          </w:tcPr>
          <w:p w14:paraId="78BF9C39" w14:textId="77777777" w:rsidR="002D63C6" w:rsidRDefault="002D63C6">
            <w:pPr>
              <w:pStyle w:val="BodyText"/>
              <w:spacing w:before="60" w:after="60"/>
              <w:ind w:left="0"/>
            </w:pPr>
          </w:p>
        </w:tc>
        <w:tc>
          <w:tcPr>
            <w:tcW w:w="2330" w:type="dxa"/>
          </w:tcPr>
          <w:p w14:paraId="69D928E5" w14:textId="77777777" w:rsidR="002D63C6" w:rsidRDefault="002D63C6">
            <w:pPr>
              <w:pStyle w:val="BodyText"/>
              <w:spacing w:before="60" w:after="60"/>
              <w:ind w:left="0"/>
            </w:pPr>
          </w:p>
        </w:tc>
      </w:tr>
      <w:tr w:rsidR="002D63C6" w14:paraId="01C0450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49" w:type="dxa"/>
          </w:tcPr>
          <w:p w14:paraId="46525543" w14:textId="77777777" w:rsidR="002D63C6" w:rsidRDefault="002D63C6">
            <w:pPr>
              <w:pStyle w:val="BodyText"/>
              <w:spacing w:before="60" w:after="60"/>
              <w:ind w:left="0" w:right="567"/>
            </w:pPr>
            <w:r>
              <w:t>Infor</w:t>
            </w:r>
          </w:p>
        </w:tc>
        <w:tc>
          <w:tcPr>
            <w:tcW w:w="2261" w:type="dxa"/>
          </w:tcPr>
          <w:p w14:paraId="5F9DC03B" w14:textId="77777777" w:rsidR="002D63C6" w:rsidRDefault="002D63C6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1890" w:type="dxa"/>
          </w:tcPr>
          <w:p w14:paraId="41E48FEB" w14:textId="77777777" w:rsidR="002D63C6" w:rsidRDefault="002D63C6">
            <w:pPr>
              <w:pStyle w:val="BodyText"/>
              <w:spacing w:before="60" w:after="60"/>
              <w:ind w:left="0"/>
            </w:pPr>
          </w:p>
        </w:tc>
        <w:tc>
          <w:tcPr>
            <w:tcW w:w="1710" w:type="dxa"/>
          </w:tcPr>
          <w:p w14:paraId="78720734" w14:textId="77777777" w:rsidR="002D63C6" w:rsidRDefault="002D63C6">
            <w:pPr>
              <w:pStyle w:val="BodyText"/>
              <w:spacing w:before="60" w:after="60"/>
              <w:ind w:left="0"/>
            </w:pPr>
          </w:p>
        </w:tc>
        <w:tc>
          <w:tcPr>
            <w:tcW w:w="2330" w:type="dxa"/>
          </w:tcPr>
          <w:p w14:paraId="498B581E" w14:textId="77777777" w:rsidR="002D63C6" w:rsidRDefault="002D63C6">
            <w:pPr>
              <w:pStyle w:val="BodyText"/>
              <w:spacing w:before="60" w:after="60"/>
              <w:ind w:left="0"/>
            </w:pPr>
          </w:p>
        </w:tc>
      </w:tr>
    </w:tbl>
    <w:p w14:paraId="4113358C" w14:textId="77777777" w:rsidR="00F0447F" w:rsidRPr="00A10364" w:rsidRDefault="00F0447F" w:rsidP="00F0447F">
      <w:pPr>
        <w:pStyle w:val="BodyText"/>
      </w:pPr>
    </w:p>
    <w:p w14:paraId="68EE05CF" w14:textId="38ED7F6B" w:rsidR="009C473E" w:rsidRDefault="009C473E" w:rsidP="00062132">
      <w:pPr>
        <w:pStyle w:val="Heading1"/>
      </w:pPr>
      <w:bookmarkStart w:id="37" w:name="_Toc105005182"/>
      <w:bookmarkStart w:id="38" w:name="_Toc105578819"/>
      <w:r>
        <w:lastRenderedPageBreak/>
        <w:t>A</w:t>
      </w:r>
      <w:r w:rsidR="00E8602B">
        <w:t>ppendix</w:t>
      </w:r>
      <w:bookmarkEnd w:id="37"/>
      <w:bookmarkEnd w:id="38"/>
    </w:p>
    <w:p w14:paraId="20644C18" w14:textId="4159DF27" w:rsidR="0085481F" w:rsidRDefault="0085481F" w:rsidP="003158AE">
      <w:pPr>
        <w:pStyle w:val="BodyText"/>
        <w:ind w:left="720"/>
      </w:pPr>
    </w:p>
    <w:p w14:paraId="39DB352E" w14:textId="1C33F676" w:rsidR="00180B50" w:rsidRDefault="00180B50" w:rsidP="00180B50">
      <w:pPr>
        <w:pStyle w:val="Heading2"/>
      </w:pPr>
      <w:bookmarkStart w:id="39" w:name="_Toc105578820"/>
      <w:r>
        <w:t>Client Approval</w:t>
      </w:r>
      <w:bookmarkEnd w:id="39"/>
    </w:p>
    <w:p w14:paraId="2D7A9900" w14:textId="77777777" w:rsidR="00180B50" w:rsidRDefault="00180B50" w:rsidP="00180B50">
      <w:pPr>
        <w:pStyle w:val="BodyText"/>
        <w:ind w:left="720"/>
      </w:pPr>
    </w:p>
    <w:p w14:paraId="2FD2BDB3" w14:textId="22500C0C" w:rsidR="0085481F" w:rsidRDefault="00A91763" w:rsidP="0085481F">
      <w:pPr>
        <w:pStyle w:val="Heading2"/>
      </w:pPr>
      <w:bookmarkStart w:id="40" w:name="_Toc105578821"/>
      <w:r>
        <w:t xml:space="preserve">Sample </w:t>
      </w:r>
      <w:r w:rsidR="00BF0DB7">
        <w:t>Vendor</w:t>
      </w:r>
      <w:r>
        <w:t xml:space="preserve"> Files</w:t>
      </w:r>
      <w:bookmarkEnd w:id="40"/>
    </w:p>
    <w:p w14:paraId="4696E67F" w14:textId="77777777" w:rsidR="00A91763" w:rsidRDefault="00A91763" w:rsidP="00A91763">
      <w:pPr>
        <w:pStyle w:val="BodyText"/>
        <w:ind w:left="720"/>
      </w:pPr>
    </w:p>
    <w:p w14:paraId="27847F33" w14:textId="562F1253" w:rsidR="009C473E" w:rsidRDefault="00A91763" w:rsidP="00A91763">
      <w:pPr>
        <w:pStyle w:val="Heading2"/>
      </w:pPr>
      <w:bookmarkStart w:id="41" w:name="_Toc105578822"/>
      <w:r>
        <w:t>LPL Codes</w:t>
      </w:r>
      <w:bookmarkEnd w:id="41"/>
    </w:p>
    <w:p w14:paraId="34EA5260" w14:textId="77777777" w:rsidR="008B24A2" w:rsidRDefault="008B24A2" w:rsidP="008B24A2">
      <w:pPr>
        <w:pStyle w:val="BodyText"/>
        <w:ind w:left="720"/>
      </w:pPr>
    </w:p>
    <w:p w14:paraId="1C66EC6B" w14:textId="0B05F2DE" w:rsidR="008B24A2" w:rsidRDefault="008B24A2" w:rsidP="008B24A2">
      <w:pPr>
        <w:pStyle w:val="Heading2"/>
      </w:pPr>
      <w:bookmarkStart w:id="42" w:name="_Toc105578823"/>
      <w:r>
        <w:t>Process Flow</w:t>
      </w:r>
      <w:bookmarkEnd w:id="42"/>
    </w:p>
    <w:p w14:paraId="66DEEDD7" w14:textId="77777777" w:rsidR="00A91763" w:rsidRPr="00A91763" w:rsidRDefault="00A91763" w:rsidP="00A91763">
      <w:pPr>
        <w:pStyle w:val="BodyText"/>
      </w:pPr>
    </w:p>
    <w:sectPr w:rsidR="00A91763" w:rsidRPr="00A91763" w:rsidSect="00DD7A08"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2E7E" w14:textId="77777777" w:rsidR="00B943AF" w:rsidRDefault="00B943AF">
      <w:r>
        <w:separator/>
      </w:r>
    </w:p>
  </w:endnote>
  <w:endnote w:type="continuationSeparator" w:id="0">
    <w:p w14:paraId="5A76D9B2" w14:textId="77777777" w:rsidR="00B943AF" w:rsidRDefault="00B943AF">
      <w:r>
        <w:continuationSeparator/>
      </w:r>
    </w:p>
  </w:endnote>
  <w:endnote w:type="continuationNotice" w:id="1">
    <w:p w14:paraId="059B6658" w14:textId="77777777" w:rsidR="00B943AF" w:rsidRDefault="00B943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altName w:val="Arial Black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768D" w14:textId="77777777" w:rsidR="00A03992" w:rsidRDefault="00A039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410F28A" w14:textId="77777777" w:rsidR="00A03992" w:rsidRDefault="00A039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46D43" w14:textId="1E4987B9" w:rsidR="00A03992" w:rsidRDefault="00A03992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r>
      <w:rPr>
        <w:noProof/>
      </w:rPr>
      <w:fldChar w:fldCharType="begin"/>
    </w:r>
    <w:r>
      <w:rPr>
        <w:noProof/>
      </w:rPr>
      <w:instrText xml:space="preserve"> STYLEREF HD1 \* MERGEFORMAT </w:instrText>
    </w:r>
    <w:r>
      <w:rPr>
        <w:noProof/>
      </w:rPr>
      <w:fldChar w:fldCharType="separate"/>
    </w:r>
    <w:r w:rsidR="005D41B0">
      <w:rPr>
        <w:noProof/>
      </w:rPr>
      <w:t>Functional Specifications</w:t>
    </w:r>
    <w:r>
      <w:rPr>
        <w:noProof/>
      </w:rPr>
      <w:fldChar w:fldCharType="end"/>
    </w:r>
    <w:r>
      <w:t xml:space="preserve">     </w:t>
    </w:r>
    <w:r>
      <w:fldChar w:fldCharType="begin"/>
    </w:r>
    <w:r>
      <w:instrText xml:space="preserve"> If </w:instrText>
    </w:r>
    <w:r>
      <w:fldChar w:fldCharType="begin"/>
    </w:r>
    <w:r>
      <w:instrText xml:space="preserve"> Section </w:instrText>
    </w:r>
    <w:r>
      <w:fldChar w:fldCharType="separate"/>
    </w:r>
    <w:r w:rsidR="005D41B0">
      <w:instrText>1</w:instrText>
    </w:r>
    <w:r>
      <w:fldChar w:fldCharType="end"/>
    </w:r>
    <w:r>
      <w:instrText xml:space="preserve"> &gt; 1 “</w:instrText>
    </w: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instrText>1</w:instrText>
    </w:r>
    <w:r>
      <w:fldChar w:fldCharType="end"/>
    </w:r>
    <w:r>
      <w:instrText xml:space="preserve"> of </w:instrText>
    </w:r>
    <w:r>
      <w:fldChar w:fldCharType="begin"/>
    </w:r>
    <w:r>
      <w:instrText xml:space="preserve"> =  </w:instrTex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instrText>10</w:instrText>
    </w:r>
    <w:r>
      <w:rPr>
        <w:noProof/>
      </w:rPr>
      <w:fldChar w:fldCharType="end"/>
    </w:r>
    <w:r>
      <w:instrText xml:space="preserve"> - Sec1  </w:instrText>
    </w:r>
    <w:r>
      <w:fldChar w:fldCharType="separate"/>
    </w:r>
    <w:r>
      <w:rPr>
        <w:noProof/>
      </w:rPr>
      <w:instrText>7</w:instrText>
    </w:r>
    <w:r>
      <w:fldChar w:fldCharType="end"/>
    </w:r>
    <w:r>
      <w:instrText>” “</w:instrText>
    </w:r>
    <w:r>
      <w:fldChar w:fldCharType="begin"/>
    </w:r>
    <w:r>
      <w:instrText xml:space="preserve"> PAGE </w:instrText>
    </w:r>
    <w:r>
      <w:fldChar w:fldCharType="separate"/>
    </w:r>
    <w:r w:rsidR="005D41B0">
      <w:rPr>
        <w:noProof/>
      </w:rPr>
      <w:instrText>10</w:instrText>
    </w:r>
    <w:r>
      <w:fldChar w:fldCharType="end"/>
    </w:r>
    <w:r>
      <w:instrText xml:space="preserve">” </w:instrText>
    </w:r>
    <w:r>
      <w:fldChar w:fldCharType="separate"/>
    </w:r>
    <w:r w:rsidR="005D41B0">
      <w:rPr>
        <w:noProof/>
      </w:rPr>
      <w:t>10</w:t>
    </w:r>
    <w:r>
      <w:fldChar w:fldCharType="end"/>
    </w:r>
  </w:p>
  <w:p w14:paraId="3DA07DDB" w14:textId="5AFD3BAF" w:rsidR="00A03992" w:rsidRDefault="00A03992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  <w:rPr>
        <w:noProof/>
      </w:rPr>
    </w:pPr>
  </w:p>
  <w:p w14:paraId="5108FE38" w14:textId="77777777" w:rsidR="00A03992" w:rsidRDefault="00A03992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FAC0" w14:textId="77777777" w:rsidR="00A03992" w:rsidRDefault="00A03992">
    <w:pPr>
      <w:pStyle w:val="Footer"/>
      <w:tabs>
        <w:tab w:val="clear" w:pos="7920"/>
        <w:tab w:val="right" w:pos="10440"/>
      </w:tabs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E4D60F6" wp14:editId="398D9F13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2F46A" w14:textId="77777777" w:rsidR="00A03992" w:rsidRDefault="00A03992" w:rsidP="005F7057">
                          <w:pPr>
                            <w:pStyle w:val="CopyrightText0"/>
                          </w:pPr>
                          <w:r w:rsidRPr="000051E6">
                            <w:t>Copyright © 201</w:t>
                          </w:r>
                          <w:r>
                            <w:t>3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10676DC3" w14:textId="77777777" w:rsidR="00A03992" w:rsidRPr="000051E6" w:rsidRDefault="00A03992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AEA90DA" w14:textId="77777777" w:rsidR="00A03992" w:rsidRPr="007057A9" w:rsidRDefault="00A03992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4D60F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5402F46A" w14:textId="77777777" w:rsidR="00A03992" w:rsidRDefault="00A03992" w:rsidP="005F7057">
                    <w:pPr>
                      <w:pStyle w:val="CopyrightText0"/>
                    </w:pPr>
                    <w:r w:rsidRPr="000051E6">
                      <w:t>Copyright © 201</w:t>
                    </w:r>
                    <w:r>
                      <w:t>3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10676DC3" w14:textId="77777777" w:rsidR="00A03992" w:rsidRPr="000051E6" w:rsidRDefault="00A03992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AEA90DA" w14:textId="77777777" w:rsidR="00A03992" w:rsidRPr="007057A9" w:rsidRDefault="00A03992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A70EF" w14:textId="77777777" w:rsidR="00B943AF" w:rsidRDefault="00B943AF">
      <w:r>
        <w:separator/>
      </w:r>
    </w:p>
  </w:footnote>
  <w:footnote w:type="continuationSeparator" w:id="0">
    <w:p w14:paraId="7505AA8C" w14:textId="77777777" w:rsidR="00B943AF" w:rsidRDefault="00B943AF">
      <w:r>
        <w:continuationSeparator/>
      </w:r>
    </w:p>
  </w:footnote>
  <w:footnote w:type="continuationNotice" w:id="1">
    <w:p w14:paraId="639E8E99" w14:textId="77777777" w:rsidR="00B943AF" w:rsidRDefault="00B943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C4104" w14:textId="12075D54" w:rsidR="00AF74D9" w:rsidRDefault="00DB0E63" w:rsidP="00AF74D9">
    <w:pPr>
      <w:pStyle w:val="Header"/>
    </w:pPr>
    <w:fldSimple w:instr="TITLE   \* MERGEFORMAT">
      <w:r>
        <w:t>ANA-050</w:t>
      </w:r>
      <w:r w:rsidR="000C6B47">
        <w:t xml:space="preserve"> + DES-020 </w:t>
      </w:r>
      <w:r w:rsidR="00052959">
        <w:t>Analysis</w:t>
      </w:r>
      <w:r w:rsidR="00505586">
        <w:t xml:space="preserve"> and Design</w:t>
      </w:r>
      <w:r w:rsidR="00052959">
        <w:t xml:space="preserve"> Specification</w:t>
      </w:r>
    </w:fldSimple>
    <w:r w:rsidR="00AF74D9">
      <w:t xml:space="preserve"> </w:t>
    </w:r>
  </w:p>
  <w:p w14:paraId="60571815" w14:textId="62F7A277" w:rsidR="00AF74D9" w:rsidRDefault="00AF74D9" w:rsidP="00AF74D9">
    <w:pPr>
      <w:pStyle w:val="Header"/>
      <w:framePr w:hSpace="187" w:wrap="auto" w:vAnchor="text" w:hAnchor="margin" w:xAlign="right" w:y="1"/>
    </w:pPr>
    <w:r>
      <w:fldChar w:fldCharType="begin"/>
    </w:r>
    <w:r>
      <w:instrText xml:space="preserve"> SAVEDATE  \@ "MM/dd/yyyy" </w:instrText>
    </w:r>
    <w:r>
      <w:fldChar w:fldCharType="separate"/>
    </w:r>
    <w:r w:rsidR="005D41B0">
      <w:rPr>
        <w:noProof/>
      </w:rPr>
      <w:t>01/17/2024</w:t>
    </w:r>
    <w:r>
      <w:fldChar w:fldCharType="end"/>
    </w:r>
  </w:p>
  <w:p w14:paraId="0843D179" w14:textId="77777777" w:rsidR="00AF74D9" w:rsidRPr="00E2312A" w:rsidRDefault="00AF74D9" w:rsidP="00AF74D9">
    <w:pPr>
      <w:pStyle w:val="Header"/>
    </w:pPr>
  </w:p>
  <w:p w14:paraId="49E7817A" w14:textId="00CC9F40" w:rsidR="00A03992" w:rsidRDefault="00A03992" w:rsidP="00B312E9">
    <w:pPr>
      <w:pStyle w:val="Header"/>
    </w:pPr>
  </w:p>
  <w:p w14:paraId="477D7664" w14:textId="77777777" w:rsidR="00A03992" w:rsidRPr="00E2312A" w:rsidRDefault="00A03992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6F52" w14:textId="77777777" w:rsidR="00A03992" w:rsidRPr="00A512F7" w:rsidRDefault="00A03992" w:rsidP="00C30DAE">
    <w:r>
      <w:rPr>
        <w:noProof/>
        <w:lang w:eastAsia="en-US"/>
      </w:rPr>
      <w:drawing>
        <wp:inline distT="0" distB="0" distL="0" distR="0" wp14:anchorId="4383A439" wp14:editId="2C3FFDCB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Pr="001360F5">
      <w:t xml:space="preserve"> </w:t>
    </w:r>
    <w:sdt>
      <w:sdtPr>
        <w:rPr>
          <w:rFonts w:ascii="Calibri" w:hAnsi="Calibri" w:cs="Calibri"/>
          <w:noProof/>
          <w:sz w:val="22"/>
          <w:szCs w:val="22"/>
        </w:rPr>
        <w:alias w:val="Custom Logo"/>
        <w:tag w:val="Custom Logo"/>
        <w:id w:val="691650801"/>
        <w:picture/>
      </w:sdtPr>
      <w:sdtContent>
        <w:r>
          <w:rPr>
            <w:rFonts w:ascii="Calibri" w:hAnsi="Calibri" w:cs="Calibri"/>
            <w:noProof/>
            <w:sz w:val="22"/>
            <w:szCs w:val="22"/>
          </w:rPr>
          <w:drawing>
            <wp:inline distT="0" distB="0" distL="0" distR="0" wp14:anchorId="4DD149C0" wp14:editId="3C1EDBF0">
              <wp:extent cx="1371695" cy="577229"/>
              <wp:effectExtent l="0" t="0" r="0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82610" cy="5818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8DA"/>
    <w:multiLevelType w:val="hybridMultilevel"/>
    <w:tmpl w:val="E222B92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17C9A"/>
    <w:multiLevelType w:val="hybridMultilevel"/>
    <w:tmpl w:val="C30C2E4E"/>
    <w:lvl w:ilvl="0" w:tplc="14A8CD7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C313C"/>
    <w:multiLevelType w:val="hybridMultilevel"/>
    <w:tmpl w:val="F64A2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503506"/>
    <w:multiLevelType w:val="multilevel"/>
    <w:tmpl w:val="968E4960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4" w15:restartNumberingAfterBreak="0">
    <w:nsid w:val="265F4252"/>
    <w:multiLevelType w:val="hybridMultilevel"/>
    <w:tmpl w:val="C8D0763A"/>
    <w:lvl w:ilvl="0" w:tplc="9676AF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AFF3408"/>
    <w:multiLevelType w:val="hybridMultilevel"/>
    <w:tmpl w:val="CC0ECD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28251A3"/>
    <w:multiLevelType w:val="multilevel"/>
    <w:tmpl w:val="C7D85EA8"/>
    <w:name w:val="FR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69F760E"/>
    <w:multiLevelType w:val="hybridMultilevel"/>
    <w:tmpl w:val="60F87364"/>
    <w:lvl w:ilvl="0" w:tplc="B0D8DA4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48D30CE3"/>
    <w:multiLevelType w:val="hybridMultilevel"/>
    <w:tmpl w:val="CF48AB00"/>
    <w:lvl w:ilvl="0" w:tplc="81DC4B20">
      <w:start w:val="1"/>
      <w:numFmt w:val="decimal"/>
      <w:pStyle w:val="FunctionalRequirements"/>
      <w:lvlText w:val="FR 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31F8B"/>
    <w:multiLevelType w:val="multilevel"/>
    <w:tmpl w:val="8664430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11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6D7A2482"/>
    <w:multiLevelType w:val="hybridMultilevel"/>
    <w:tmpl w:val="FFA4F174"/>
    <w:lvl w:ilvl="0" w:tplc="58C4EB5E">
      <w:start w:val="1"/>
      <w:numFmt w:val="decimal"/>
      <w:pStyle w:val="FunctionalRequirement"/>
      <w:lvlText w:val="FR 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46DE5"/>
    <w:multiLevelType w:val="hybridMultilevel"/>
    <w:tmpl w:val="57F2553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C956A1"/>
    <w:multiLevelType w:val="hybridMultilevel"/>
    <w:tmpl w:val="641ADA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513CFD"/>
    <w:multiLevelType w:val="hybridMultilevel"/>
    <w:tmpl w:val="A922326A"/>
    <w:lvl w:ilvl="0" w:tplc="68483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6337787">
    <w:abstractNumId w:val="3"/>
  </w:num>
  <w:num w:numId="2" w16cid:durableId="256331824">
    <w:abstractNumId w:val="11"/>
  </w:num>
  <w:num w:numId="3" w16cid:durableId="85805862">
    <w:abstractNumId w:val="12"/>
  </w:num>
  <w:num w:numId="4" w16cid:durableId="1856915806">
    <w:abstractNumId w:val="6"/>
  </w:num>
  <w:num w:numId="5" w16cid:durableId="267397329">
    <w:abstractNumId w:val="0"/>
  </w:num>
  <w:num w:numId="6" w16cid:durableId="14678145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7394486">
    <w:abstractNumId w:val="5"/>
  </w:num>
  <w:num w:numId="8" w16cid:durableId="846360579">
    <w:abstractNumId w:val="13"/>
  </w:num>
  <w:num w:numId="9" w16cid:durableId="1084299625">
    <w:abstractNumId w:val="9"/>
  </w:num>
  <w:num w:numId="10" w16cid:durableId="1970741539">
    <w:abstractNumId w:val="9"/>
    <w:lvlOverride w:ilvl="0">
      <w:startOverride w:val="1"/>
    </w:lvlOverride>
  </w:num>
  <w:num w:numId="11" w16cid:durableId="696736602">
    <w:abstractNumId w:val="15"/>
  </w:num>
  <w:num w:numId="12" w16cid:durableId="2096826775">
    <w:abstractNumId w:val="2"/>
  </w:num>
  <w:num w:numId="13" w16cid:durableId="701709280">
    <w:abstractNumId w:val="14"/>
  </w:num>
  <w:num w:numId="14" w16cid:durableId="113448249">
    <w:abstractNumId w:val="8"/>
  </w:num>
  <w:num w:numId="15" w16cid:durableId="1887138244">
    <w:abstractNumId w:val="4"/>
  </w:num>
  <w:num w:numId="16" w16cid:durableId="707725552">
    <w:abstractNumId w:val="9"/>
    <w:lvlOverride w:ilvl="0">
      <w:startOverride w:val="1"/>
    </w:lvlOverride>
  </w:num>
  <w:num w:numId="17" w16cid:durableId="1172374970">
    <w:abstractNumId w:val="10"/>
  </w:num>
  <w:num w:numId="18" w16cid:durableId="19864418">
    <w:abstractNumId w:val="16"/>
  </w:num>
  <w:num w:numId="19" w16cid:durableId="594243271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1CF6"/>
    <w:rsid w:val="00005957"/>
    <w:rsid w:val="0000690B"/>
    <w:rsid w:val="00010332"/>
    <w:rsid w:val="000106BD"/>
    <w:rsid w:val="00010F71"/>
    <w:rsid w:val="00011B6F"/>
    <w:rsid w:val="00012528"/>
    <w:rsid w:val="0001363C"/>
    <w:rsid w:val="00013942"/>
    <w:rsid w:val="000148A6"/>
    <w:rsid w:val="00015BF8"/>
    <w:rsid w:val="00015D14"/>
    <w:rsid w:val="00017864"/>
    <w:rsid w:val="00021F77"/>
    <w:rsid w:val="00022116"/>
    <w:rsid w:val="00022A76"/>
    <w:rsid w:val="00024561"/>
    <w:rsid w:val="000254B6"/>
    <w:rsid w:val="00026824"/>
    <w:rsid w:val="00027141"/>
    <w:rsid w:val="00031144"/>
    <w:rsid w:val="00033325"/>
    <w:rsid w:val="000336F0"/>
    <w:rsid w:val="000337E9"/>
    <w:rsid w:val="00033A89"/>
    <w:rsid w:val="000343B7"/>
    <w:rsid w:val="000348CE"/>
    <w:rsid w:val="00035237"/>
    <w:rsid w:val="00035735"/>
    <w:rsid w:val="00035B85"/>
    <w:rsid w:val="00035E36"/>
    <w:rsid w:val="000364B6"/>
    <w:rsid w:val="000366F6"/>
    <w:rsid w:val="00037FE0"/>
    <w:rsid w:val="00040161"/>
    <w:rsid w:val="000404B8"/>
    <w:rsid w:val="00040B5D"/>
    <w:rsid w:val="00040E6A"/>
    <w:rsid w:val="00043300"/>
    <w:rsid w:val="00043596"/>
    <w:rsid w:val="00045642"/>
    <w:rsid w:val="00045D27"/>
    <w:rsid w:val="000505F1"/>
    <w:rsid w:val="00052959"/>
    <w:rsid w:val="00055A2F"/>
    <w:rsid w:val="0005679C"/>
    <w:rsid w:val="00056943"/>
    <w:rsid w:val="000579E1"/>
    <w:rsid w:val="00060A99"/>
    <w:rsid w:val="000611DE"/>
    <w:rsid w:val="00061856"/>
    <w:rsid w:val="00062132"/>
    <w:rsid w:val="00064D8D"/>
    <w:rsid w:val="00067819"/>
    <w:rsid w:val="00067FDE"/>
    <w:rsid w:val="00070E71"/>
    <w:rsid w:val="00070F0C"/>
    <w:rsid w:val="00072DFA"/>
    <w:rsid w:val="00073031"/>
    <w:rsid w:val="000731AF"/>
    <w:rsid w:val="00073B93"/>
    <w:rsid w:val="0007608C"/>
    <w:rsid w:val="000768D5"/>
    <w:rsid w:val="00080270"/>
    <w:rsid w:val="00080796"/>
    <w:rsid w:val="000808C8"/>
    <w:rsid w:val="00082825"/>
    <w:rsid w:val="00083B3E"/>
    <w:rsid w:val="00084EA3"/>
    <w:rsid w:val="00085D9D"/>
    <w:rsid w:val="000862C2"/>
    <w:rsid w:val="0008686F"/>
    <w:rsid w:val="00086B25"/>
    <w:rsid w:val="000875AD"/>
    <w:rsid w:val="00087F09"/>
    <w:rsid w:val="00090293"/>
    <w:rsid w:val="00090A9B"/>
    <w:rsid w:val="00090BE0"/>
    <w:rsid w:val="00091E82"/>
    <w:rsid w:val="0009238D"/>
    <w:rsid w:val="0009266E"/>
    <w:rsid w:val="00093328"/>
    <w:rsid w:val="000941DA"/>
    <w:rsid w:val="0009548D"/>
    <w:rsid w:val="00096048"/>
    <w:rsid w:val="00096779"/>
    <w:rsid w:val="0009740A"/>
    <w:rsid w:val="000974BE"/>
    <w:rsid w:val="0009777A"/>
    <w:rsid w:val="00097EA4"/>
    <w:rsid w:val="000A0FFE"/>
    <w:rsid w:val="000A1616"/>
    <w:rsid w:val="000A2149"/>
    <w:rsid w:val="000A21AB"/>
    <w:rsid w:val="000A248C"/>
    <w:rsid w:val="000A5D8D"/>
    <w:rsid w:val="000A5FF0"/>
    <w:rsid w:val="000A7008"/>
    <w:rsid w:val="000B0449"/>
    <w:rsid w:val="000B0A33"/>
    <w:rsid w:val="000B35F2"/>
    <w:rsid w:val="000B3C2D"/>
    <w:rsid w:val="000B408A"/>
    <w:rsid w:val="000B4E50"/>
    <w:rsid w:val="000B4EB6"/>
    <w:rsid w:val="000B60E2"/>
    <w:rsid w:val="000C1023"/>
    <w:rsid w:val="000C1297"/>
    <w:rsid w:val="000C30EE"/>
    <w:rsid w:val="000C3AF0"/>
    <w:rsid w:val="000C6B47"/>
    <w:rsid w:val="000D02F6"/>
    <w:rsid w:val="000D3F33"/>
    <w:rsid w:val="000D51D7"/>
    <w:rsid w:val="000D545A"/>
    <w:rsid w:val="000D5750"/>
    <w:rsid w:val="000D5A69"/>
    <w:rsid w:val="000D6805"/>
    <w:rsid w:val="000D767F"/>
    <w:rsid w:val="000E1158"/>
    <w:rsid w:val="000E2D38"/>
    <w:rsid w:val="000E3A14"/>
    <w:rsid w:val="000E3EC3"/>
    <w:rsid w:val="000E413E"/>
    <w:rsid w:val="000E4B79"/>
    <w:rsid w:val="000E7207"/>
    <w:rsid w:val="000E7CCA"/>
    <w:rsid w:val="000E7F5E"/>
    <w:rsid w:val="000F07BE"/>
    <w:rsid w:val="000F0D7C"/>
    <w:rsid w:val="000F1209"/>
    <w:rsid w:val="000F57F8"/>
    <w:rsid w:val="000F6892"/>
    <w:rsid w:val="000F7FB7"/>
    <w:rsid w:val="001003A2"/>
    <w:rsid w:val="001015C3"/>
    <w:rsid w:val="00101708"/>
    <w:rsid w:val="00102DBC"/>
    <w:rsid w:val="001032EA"/>
    <w:rsid w:val="00103433"/>
    <w:rsid w:val="001034E6"/>
    <w:rsid w:val="001040AD"/>
    <w:rsid w:val="0010436A"/>
    <w:rsid w:val="00107612"/>
    <w:rsid w:val="00110887"/>
    <w:rsid w:val="00110CF1"/>
    <w:rsid w:val="00112359"/>
    <w:rsid w:val="00112EFA"/>
    <w:rsid w:val="00113904"/>
    <w:rsid w:val="00113EAD"/>
    <w:rsid w:val="00114840"/>
    <w:rsid w:val="00115780"/>
    <w:rsid w:val="00117166"/>
    <w:rsid w:val="001179BC"/>
    <w:rsid w:val="00120694"/>
    <w:rsid w:val="00120B78"/>
    <w:rsid w:val="00120F03"/>
    <w:rsid w:val="0012231E"/>
    <w:rsid w:val="001227A5"/>
    <w:rsid w:val="00123280"/>
    <w:rsid w:val="0012421C"/>
    <w:rsid w:val="00125080"/>
    <w:rsid w:val="001257D3"/>
    <w:rsid w:val="00125CC7"/>
    <w:rsid w:val="00125E6E"/>
    <w:rsid w:val="00126154"/>
    <w:rsid w:val="0012790C"/>
    <w:rsid w:val="00130986"/>
    <w:rsid w:val="00131832"/>
    <w:rsid w:val="00131CFE"/>
    <w:rsid w:val="00131DD9"/>
    <w:rsid w:val="001323D7"/>
    <w:rsid w:val="00132A61"/>
    <w:rsid w:val="00132BEE"/>
    <w:rsid w:val="00134E10"/>
    <w:rsid w:val="001360F5"/>
    <w:rsid w:val="001361FA"/>
    <w:rsid w:val="00136C7B"/>
    <w:rsid w:val="0013770F"/>
    <w:rsid w:val="00141C83"/>
    <w:rsid w:val="00142182"/>
    <w:rsid w:val="001424B5"/>
    <w:rsid w:val="00142C0F"/>
    <w:rsid w:val="00142E31"/>
    <w:rsid w:val="00143ADA"/>
    <w:rsid w:val="001452A8"/>
    <w:rsid w:val="001452F6"/>
    <w:rsid w:val="00145772"/>
    <w:rsid w:val="00152F9A"/>
    <w:rsid w:val="0015385E"/>
    <w:rsid w:val="0015416C"/>
    <w:rsid w:val="001542EB"/>
    <w:rsid w:val="001564AA"/>
    <w:rsid w:val="00156B19"/>
    <w:rsid w:val="0016050F"/>
    <w:rsid w:val="0016220E"/>
    <w:rsid w:val="001638C7"/>
    <w:rsid w:val="00163EDB"/>
    <w:rsid w:val="0016504C"/>
    <w:rsid w:val="00166F8B"/>
    <w:rsid w:val="001672E5"/>
    <w:rsid w:val="001679B0"/>
    <w:rsid w:val="00170BBE"/>
    <w:rsid w:val="0017102E"/>
    <w:rsid w:val="0017205F"/>
    <w:rsid w:val="001723CA"/>
    <w:rsid w:val="001726C6"/>
    <w:rsid w:val="001732A8"/>
    <w:rsid w:val="00174384"/>
    <w:rsid w:val="001749C7"/>
    <w:rsid w:val="00174CBF"/>
    <w:rsid w:val="00175FD0"/>
    <w:rsid w:val="00176AE3"/>
    <w:rsid w:val="00180B50"/>
    <w:rsid w:val="00181207"/>
    <w:rsid w:val="00181E2A"/>
    <w:rsid w:val="001827B2"/>
    <w:rsid w:val="00182A10"/>
    <w:rsid w:val="00182BFF"/>
    <w:rsid w:val="001850A7"/>
    <w:rsid w:val="001872F7"/>
    <w:rsid w:val="001876C6"/>
    <w:rsid w:val="001908D3"/>
    <w:rsid w:val="00191059"/>
    <w:rsid w:val="00191841"/>
    <w:rsid w:val="00191AA6"/>
    <w:rsid w:val="00191B44"/>
    <w:rsid w:val="00192689"/>
    <w:rsid w:val="00192D8B"/>
    <w:rsid w:val="00193368"/>
    <w:rsid w:val="001934FA"/>
    <w:rsid w:val="00193C34"/>
    <w:rsid w:val="00194163"/>
    <w:rsid w:val="00195FF4"/>
    <w:rsid w:val="0019666E"/>
    <w:rsid w:val="00197F1B"/>
    <w:rsid w:val="00197F68"/>
    <w:rsid w:val="001A354A"/>
    <w:rsid w:val="001A37CE"/>
    <w:rsid w:val="001A41EF"/>
    <w:rsid w:val="001A5F98"/>
    <w:rsid w:val="001A6B21"/>
    <w:rsid w:val="001A7F9A"/>
    <w:rsid w:val="001B1EF2"/>
    <w:rsid w:val="001B2B36"/>
    <w:rsid w:val="001B3AAE"/>
    <w:rsid w:val="001B45E1"/>
    <w:rsid w:val="001B5725"/>
    <w:rsid w:val="001B5850"/>
    <w:rsid w:val="001B6B5E"/>
    <w:rsid w:val="001B6DC5"/>
    <w:rsid w:val="001B7C95"/>
    <w:rsid w:val="001C074C"/>
    <w:rsid w:val="001C2C56"/>
    <w:rsid w:val="001C2D7C"/>
    <w:rsid w:val="001C4995"/>
    <w:rsid w:val="001C6277"/>
    <w:rsid w:val="001C67C9"/>
    <w:rsid w:val="001C6CCB"/>
    <w:rsid w:val="001C6D90"/>
    <w:rsid w:val="001D0ECB"/>
    <w:rsid w:val="001D1D3A"/>
    <w:rsid w:val="001D26AA"/>
    <w:rsid w:val="001D2E12"/>
    <w:rsid w:val="001D2FB4"/>
    <w:rsid w:val="001D4CE8"/>
    <w:rsid w:val="001D4E45"/>
    <w:rsid w:val="001D606C"/>
    <w:rsid w:val="001D62C0"/>
    <w:rsid w:val="001E0967"/>
    <w:rsid w:val="001E0AEA"/>
    <w:rsid w:val="001E0AF6"/>
    <w:rsid w:val="001E2FBB"/>
    <w:rsid w:val="001E46FD"/>
    <w:rsid w:val="001E5EC9"/>
    <w:rsid w:val="001E6179"/>
    <w:rsid w:val="001E777C"/>
    <w:rsid w:val="001F0860"/>
    <w:rsid w:val="001F0E6B"/>
    <w:rsid w:val="001F1626"/>
    <w:rsid w:val="001F1F37"/>
    <w:rsid w:val="001F3152"/>
    <w:rsid w:val="001F3EF3"/>
    <w:rsid w:val="001F40EF"/>
    <w:rsid w:val="001F61FA"/>
    <w:rsid w:val="001F6C91"/>
    <w:rsid w:val="001F7CF0"/>
    <w:rsid w:val="00200F11"/>
    <w:rsid w:val="00202942"/>
    <w:rsid w:val="00202D12"/>
    <w:rsid w:val="002032A9"/>
    <w:rsid w:val="00204951"/>
    <w:rsid w:val="00204959"/>
    <w:rsid w:val="00205353"/>
    <w:rsid w:val="00207282"/>
    <w:rsid w:val="00212254"/>
    <w:rsid w:val="00212396"/>
    <w:rsid w:val="00213EBA"/>
    <w:rsid w:val="00214014"/>
    <w:rsid w:val="00215099"/>
    <w:rsid w:val="00215146"/>
    <w:rsid w:val="00215576"/>
    <w:rsid w:val="00217CC0"/>
    <w:rsid w:val="002233E0"/>
    <w:rsid w:val="0022490F"/>
    <w:rsid w:val="00226785"/>
    <w:rsid w:val="00227403"/>
    <w:rsid w:val="0023008B"/>
    <w:rsid w:val="0023030D"/>
    <w:rsid w:val="00233043"/>
    <w:rsid w:val="002334DC"/>
    <w:rsid w:val="00235E43"/>
    <w:rsid w:val="00236091"/>
    <w:rsid w:val="00241FD3"/>
    <w:rsid w:val="002420D9"/>
    <w:rsid w:val="00242A46"/>
    <w:rsid w:val="00243412"/>
    <w:rsid w:val="00243725"/>
    <w:rsid w:val="00243F65"/>
    <w:rsid w:val="0024409C"/>
    <w:rsid w:val="00244735"/>
    <w:rsid w:val="00245109"/>
    <w:rsid w:val="0024592E"/>
    <w:rsid w:val="00250D5D"/>
    <w:rsid w:val="002513D6"/>
    <w:rsid w:val="00252014"/>
    <w:rsid w:val="002521D1"/>
    <w:rsid w:val="0025378C"/>
    <w:rsid w:val="00254686"/>
    <w:rsid w:val="00254E15"/>
    <w:rsid w:val="002554EF"/>
    <w:rsid w:val="002556C2"/>
    <w:rsid w:val="0025768B"/>
    <w:rsid w:val="002612B9"/>
    <w:rsid w:val="002618BD"/>
    <w:rsid w:val="002630F2"/>
    <w:rsid w:val="00263153"/>
    <w:rsid w:val="00263B16"/>
    <w:rsid w:val="00264425"/>
    <w:rsid w:val="002671A2"/>
    <w:rsid w:val="002732E5"/>
    <w:rsid w:val="00273463"/>
    <w:rsid w:val="002737C9"/>
    <w:rsid w:val="002740D9"/>
    <w:rsid w:val="002752AB"/>
    <w:rsid w:val="00275AAD"/>
    <w:rsid w:val="002769F7"/>
    <w:rsid w:val="002770B5"/>
    <w:rsid w:val="00277552"/>
    <w:rsid w:val="00277A29"/>
    <w:rsid w:val="00280DA4"/>
    <w:rsid w:val="0028127E"/>
    <w:rsid w:val="00282781"/>
    <w:rsid w:val="00282E4F"/>
    <w:rsid w:val="002844E0"/>
    <w:rsid w:val="00284643"/>
    <w:rsid w:val="00285BAB"/>
    <w:rsid w:val="00287A29"/>
    <w:rsid w:val="00290498"/>
    <w:rsid w:val="00290A61"/>
    <w:rsid w:val="00290BC8"/>
    <w:rsid w:val="00292621"/>
    <w:rsid w:val="0029303E"/>
    <w:rsid w:val="00294BC6"/>
    <w:rsid w:val="002957AC"/>
    <w:rsid w:val="00295B1E"/>
    <w:rsid w:val="00295F13"/>
    <w:rsid w:val="002A3162"/>
    <w:rsid w:val="002A3BC3"/>
    <w:rsid w:val="002A3CF1"/>
    <w:rsid w:val="002A3F55"/>
    <w:rsid w:val="002A6097"/>
    <w:rsid w:val="002A6A5C"/>
    <w:rsid w:val="002A737A"/>
    <w:rsid w:val="002B0254"/>
    <w:rsid w:val="002B0F29"/>
    <w:rsid w:val="002B0FE4"/>
    <w:rsid w:val="002B1207"/>
    <w:rsid w:val="002B26A8"/>
    <w:rsid w:val="002B3A93"/>
    <w:rsid w:val="002B5216"/>
    <w:rsid w:val="002B5B37"/>
    <w:rsid w:val="002B5D32"/>
    <w:rsid w:val="002C10AB"/>
    <w:rsid w:val="002C25BE"/>
    <w:rsid w:val="002C36C3"/>
    <w:rsid w:val="002C42AF"/>
    <w:rsid w:val="002C577B"/>
    <w:rsid w:val="002C6041"/>
    <w:rsid w:val="002C7083"/>
    <w:rsid w:val="002D15B2"/>
    <w:rsid w:val="002D1639"/>
    <w:rsid w:val="002D3871"/>
    <w:rsid w:val="002D3EF8"/>
    <w:rsid w:val="002D59EE"/>
    <w:rsid w:val="002D63C6"/>
    <w:rsid w:val="002D6ECC"/>
    <w:rsid w:val="002D741E"/>
    <w:rsid w:val="002E00B0"/>
    <w:rsid w:val="002E12B6"/>
    <w:rsid w:val="002E149F"/>
    <w:rsid w:val="002E3A2B"/>
    <w:rsid w:val="002E3B70"/>
    <w:rsid w:val="002E3B85"/>
    <w:rsid w:val="002E431C"/>
    <w:rsid w:val="002E5604"/>
    <w:rsid w:val="002E5BEB"/>
    <w:rsid w:val="002E5CA5"/>
    <w:rsid w:val="002F2C3D"/>
    <w:rsid w:val="002F337D"/>
    <w:rsid w:val="002F3402"/>
    <w:rsid w:val="002F4993"/>
    <w:rsid w:val="002F4B49"/>
    <w:rsid w:val="002F5FED"/>
    <w:rsid w:val="002F63B8"/>
    <w:rsid w:val="002F6AEB"/>
    <w:rsid w:val="003010C6"/>
    <w:rsid w:val="0030257E"/>
    <w:rsid w:val="00303602"/>
    <w:rsid w:val="0030390B"/>
    <w:rsid w:val="00303DED"/>
    <w:rsid w:val="00304338"/>
    <w:rsid w:val="0030532B"/>
    <w:rsid w:val="003066AD"/>
    <w:rsid w:val="00307875"/>
    <w:rsid w:val="00307F77"/>
    <w:rsid w:val="003100B0"/>
    <w:rsid w:val="0031099D"/>
    <w:rsid w:val="00314DC0"/>
    <w:rsid w:val="003158AE"/>
    <w:rsid w:val="00316463"/>
    <w:rsid w:val="00316CF9"/>
    <w:rsid w:val="00317D32"/>
    <w:rsid w:val="003234F6"/>
    <w:rsid w:val="0032421E"/>
    <w:rsid w:val="00325F7D"/>
    <w:rsid w:val="00326025"/>
    <w:rsid w:val="0032749E"/>
    <w:rsid w:val="00331E8C"/>
    <w:rsid w:val="003324EA"/>
    <w:rsid w:val="00332BC2"/>
    <w:rsid w:val="00333226"/>
    <w:rsid w:val="003338E3"/>
    <w:rsid w:val="00333F7F"/>
    <w:rsid w:val="003350D6"/>
    <w:rsid w:val="00335E2D"/>
    <w:rsid w:val="003369BE"/>
    <w:rsid w:val="00340FB1"/>
    <w:rsid w:val="003438EF"/>
    <w:rsid w:val="00346433"/>
    <w:rsid w:val="0034761E"/>
    <w:rsid w:val="00352061"/>
    <w:rsid w:val="00352748"/>
    <w:rsid w:val="00352BE1"/>
    <w:rsid w:val="00352C62"/>
    <w:rsid w:val="00353058"/>
    <w:rsid w:val="003531A6"/>
    <w:rsid w:val="003531C5"/>
    <w:rsid w:val="00353D77"/>
    <w:rsid w:val="003569A9"/>
    <w:rsid w:val="0035768A"/>
    <w:rsid w:val="00357D1D"/>
    <w:rsid w:val="00360BB6"/>
    <w:rsid w:val="00360E7D"/>
    <w:rsid w:val="00361986"/>
    <w:rsid w:val="00361CC6"/>
    <w:rsid w:val="003651C9"/>
    <w:rsid w:val="0036529A"/>
    <w:rsid w:val="0036688A"/>
    <w:rsid w:val="003673F5"/>
    <w:rsid w:val="00370ACD"/>
    <w:rsid w:val="00370E86"/>
    <w:rsid w:val="00372D9B"/>
    <w:rsid w:val="003733CC"/>
    <w:rsid w:val="003734D5"/>
    <w:rsid w:val="0037426D"/>
    <w:rsid w:val="00375FCC"/>
    <w:rsid w:val="00376FFD"/>
    <w:rsid w:val="00380BF7"/>
    <w:rsid w:val="00380EF6"/>
    <w:rsid w:val="00380F99"/>
    <w:rsid w:val="00381DD9"/>
    <w:rsid w:val="00381DE8"/>
    <w:rsid w:val="0038201E"/>
    <w:rsid w:val="0038295A"/>
    <w:rsid w:val="00382E23"/>
    <w:rsid w:val="00383397"/>
    <w:rsid w:val="0038438E"/>
    <w:rsid w:val="00385589"/>
    <w:rsid w:val="003862EF"/>
    <w:rsid w:val="0039145B"/>
    <w:rsid w:val="00392F3C"/>
    <w:rsid w:val="00394A6A"/>
    <w:rsid w:val="00395DDF"/>
    <w:rsid w:val="003965B3"/>
    <w:rsid w:val="00396F85"/>
    <w:rsid w:val="003A03D6"/>
    <w:rsid w:val="003A0E9B"/>
    <w:rsid w:val="003A193D"/>
    <w:rsid w:val="003A3BC2"/>
    <w:rsid w:val="003A49DA"/>
    <w:rsid w:val="003A6854"/>
    <w:rsid w:val="003A689F"/>
    <w:rsid w:val="003A703B"/>
    <w:rsid w:val="003B0181"/>
    <w:rsid w:val="003B03A2"/>
    <w:rsid w:val="003B0A00"/>
    <w:rsid w:val="003B2298"/>
    <w:rsid w:val="003B5396"/>
    <w:rsid w:val="003B5635"/>
    <w:rsid w:val="003B58B9"/>
    <w:rsid w:val="003B5B88"/>
    <w:rsid w:val="003B67C3"/>
    <w:rsid w:val="003C26DE"/>
    <w:rsid w:val="003C2F87"/>
    <w:rsid w:val="003C3DDA"/>
    <w:rsid w:val="003C3FF7"/>
    <w:rsid w:val="003C5861"/>
    <w:rsid w:val="003C62CC"/>
    <w:rsid w:val="003C69E7"/>
    <w:rsid w:val="003D0081"/>
    <w:rsid w:val="003D08E6"/>
    <w:rsid w:val="003D0E7C"/>
    <w:rsid w:val="003D13DE"/>
    <w:rsid w:val="003D3B97"/>
    <w:rsid w:val="003D756F"/>
    <w:rsid w:val="003D763E"/>
    <w:rsid w:val="003E05EE"/>
    <w:rsid w:val="003E0927"/>
    <w:rsid w:val="003E1946"/>
    <w:rsid w:val="003E345F"/>
    <w:rsid w:val="003E4D87"/>
    <w:rsid w:val="003E5B43"/>
    <w:rsid w:val="003E6BD7"/>
    <w:rsid w:val="003E7392"/>
    <w:rsid w:val="003E7ABE"/>
    <w:rsid w:val="003F10BB"/>
    <w:rsid w:val="003F4051"/>
    <w:rsid w:val="003F436F"/>
    <w:rsid w:val="003F5402"/>
    <w:rsid w:val="003F6BA5"/>
    <w:rsid w:val="003F72BA"/>
    <w:rsid w:val="004005AF"/>
    <w:rsid w:val="0040076C"/>
    <w:rsid w:val="00400B56"/>
    <w:rsid w:val="00401532"/>
    <w:rsid w:val="0040208E"/>
    <w:rsid w:val="00402C5B"/>
    <w:rsid w:val="004033CA"/>
    <w:rsid w:val="004039DA"/>
    <w:rsid w:val="00403E08"/>
    <w:rsid w:val="004042CF"/>
    <w:rsid w:val="00406001"/>
    <w:rsid w:val="004061FF"/>
    <w:rsid w:val="004075A7"/>
    <w:rsid w:val="00410134"/>
    <w:rsid w:val="00410A72"/>
    <w:rsid w:val="0041290D"/>
    <w:rsid w:val="0041309D"/>
    <w:rsid w:val="0041311E"/>
    <w:rsid w:val="00415396"/>
    <w:rsid w:val="004155A1"/>
    <w:rsid w:val="00415DE5"/>
    <w:rsid w:val="00416897"/>
    <w:rsid w:val="00417C15"/>
    <w:rsid w:val="004214BF"/>
    <w:rsid w:val="00421591"/>
    <w:rsid w:val="0042181B"/>
    <w:rsid w:val="00422729"/>
    <w:rsid w:val="00422848"/>
    <w:rsid w:val="00423671"/>
    <w:rsid w:val="00424C14"/>
    <w:rsid w:val="00427052"/>
    <w:rsid w:val="00427352"/>
    <w:rsid w:val="00427BBE"/>
    <w:rsid w:val="00431210"/>
    <w:rsid w:val="004329B7"/>
    <w:rsid w:val="0043306F"/>
    <w:rsid w:val="0043394D"/>
    <w:rsid w:val="00434BE9"/>
    <w:rsid w:val="0043607D"/>
    <w:rsid w:val="004371CF"/>
    <w:rsid w:val="0043728F"/>
    <w:rsid w:val="00437587"/>
    <w:rsid w:val="00437946"/>
    <w:rsid w:val="004403F1"/>
    <w:rsid w:val="00440BD3"/>
    <w:rsid w:val="00440BDC"/>
    <w:rsid w:val="004415A6"/>
    <w:rsid w:val="00441796"/>
    <w:rsid w:val="00441D9C"/>
    <w:rsid w:val="00442670"/>
    <w:rsid w:val="00442CB2"/>
    <w:rsid w:val="0044319C"/>
    <w:rsid w:val="00443CAA"/>
    <w:rsid w:val="004449DE"/>
    <w:rsid w:val="00444DFD"/>
    <w:rsid w:val="00444EA7"/>
    <w:rsid w:val="00450901"/>
    <w:rsid w:val="00450B1E"/>
    <w:rsid w:val="004545BC"/>
    <w:rsid w:val="00457347"/>
    <w:rsid w:val="00460932"/>
    <w:rsid w:val="004610AD"/>
    <w:rsid w:val="0046299B"/>
    <w:rsid w:val="004647E2"/>
    <w:rsid w:val="0047040A"/>
    <w:rsid w:val="004712E3"/>
    <w:rsid w:val="00472FE7"/>
    <w:rsid w:val="00473226"/>
    <w:rsid w:val="0047431B"/>
    <w:rsid w:val="00474BE3"/>
    <w:rsid w:val="00477568"/>
    <w:rsid w:val="00480614"/>
    <w:rsid w:val="0048143D"/>
    <w:rsid w:val="00481FD7"/>
    <w:rsid w:val="0048200D"/>
    <w:rsid w:val="004834C3"/>
    <w:rsid w:val="00483570"/>
    <w:rsid w:val="004836C4"/>
    <w:rsid w:val="00483B02"/>
    <w:rsid w:val="00484578"/>
    <w:rsid w:val="00484FA1"/>
    <w:rsid w:val="00486D3C"/>
    <w:rsid w:val="0048744B"/>
    <w:rsid w:val="0048772C"/>
    <w:rsid w:val="00487BFD"/>
    <w:rsid w:val="00487F5D"/>
    <w:rsid w:val="004902FC"/>
    <w:rsid w:val="00490AFB"/>
    <w:rsid w:val="00491227"/>
    <w:rsid w:val="00492ABD"/>
    <w:rsid w:val="00492E32"/>
    <w:rsid w:val="00492FD9"/>
    <w:rsid w:val="00494F7E"/>
    <w:rsid w:val="004951D1"/>
    <w:rsid w:val="0049577C"/>
    <w:rsid w:val="00495DD0"/>
    <w:rsid w:val="00496D49"/>
    <w:rsid w:val="00496DBC"/>
    <w:rsid w:val="0049777D"/>
    <w:rsid w:val="004A003E"/>
    <w:rsid w:val="004A0864"/>
    <w:rsid w:val="004A2C33"/>
    <w:rsid w:val="004A31DD"/>
    <w:rsid w:val="004A35B4"/>
    <w:rsid w:val="004A4155"/>
    <w:rsid w:val="004A4AAD"/>
    <w:rsid w:val="004A6E8D"/>
    <w:rsid w:val="004A71E3"/>
    <w:rsid w:val="004A78A7"/>
    <w:rsid w:val="004B08AE"/>
    <w:rsid w:val="004B3349"/>
    <w:rsid w:val="004B4DD7"/>
    <w:rsid w:val="004B51E0"/>
    <w:rsid w:val="004B55C7"/>
    <w:rsid w:val="004B591E"/>
    <w:rsid w:val="004B7DC4"/>
    <w:rsid w:val="004C083C"/>
    <w:rsid w:val="004C0E78"/>
    <w:rsid w:val="004C1333"/>
    <w:rsid w:val="004C1A44"/>
    <w:rsid w:val="004C1B44"/>
    <w:rsid w:val="004C3620"/>
    <w:rsid w:val="004C36CD"/>
    <w:rsid w:val="004C3BA3"/>
    <w:rsid w:val="004C3CED"/>
    <w:rsid w:val="004C3D68"/>
    <w:rsid w:val="004C47E3"/>
    <w:rsid w:val="004C486C"/>
    <w:rsid w:val="004C5087"/>
    <w:rsid w:val="004C52B8"/>
    <w:rsid w:val="004C5383"/>
    <w:rsid w:val="004C5A8F"/>
    <w:rsid w:val="004C60B0"/>
    <w:rsid w:val="004C6C61"/>
    <w:rsid w:val="004C6F5F"/>
    <w:rsid w:val="004D05D5"/>
    <w:rsid w:val="004D165B"/>
    <w:rsid w:val="004D1D7D"/>
    <w:rsid w:val="004D2791"/>
    <w:rsid w:val="004D3AB6"/>
    <w:rsid w:val="004D44FB"/>
    <w:rsid w:val="004D4E60"/>
    <w:rsid w:val="004D7575"/>
    <w:rsid w:val="004D790D"/>
    <w:rsid w:val="004D7E75"/>
    <w:rsid w:val="004E24F9"/>
    <w:rsid w:val="004E4231"/>
    <w:rsid w:val="004E4531"/>
    <w:rsid w:val="004E56BC"/>
    <w:rsid w:val="004E6392"/>
    <w:rsid w:val="004E6438"/>
    <w:rsid w:val="004E667E"/>
    <w:rsid w:val="004E683C"/>
    <w:rsid w:val="004F2FE4"/>
    <w:rsid w:val="004F4015"/>
    <w:rsid w:val="004F4379"/>
    <w:rsid w:val="004F5227"/>
    <w:rsid w:val="004F5489"/>
    <w:rsid w:val="004F5ED0"/>
    <w:rsid w:val="004F7753"/>
    <w:rsid w:val="005009A7"/>
    <w:rsid w:val="005031CB"/>
    <w:rsid w:val="005034FC"/>
    <w:rsid w:val="00504109"/>
    <w:rsid w:val="00504658"/>
    <w:rsid w:val="00504BC8"/>
    <w:rsid w:val="00504DB3"/>
    <w:rsid w:val="00505586"/>
    <w:rsid w:val="00506C78"/>
    <w:rsid w:val="00506DE0"/>
    <w:rsid w:val="005104AB"/>
    <w:rsid w:val="00511EC3"/>
    <w:rsid w:val="005126C8"/>
    <w:rsid w:val="00512DE7"/>
    <w:rsid w:val="00515889"/>
    <w:rsid w:val="00515AD9"/>
    <w:rsid w:val="00515F2A"/>
    <w:rsid w:val="00516BC9"/>
    <w:rsid w:val="00517763"/>
    <w:rsid w:val="00517C95"/>
    <w:rsid w:val="00521767"/>
    <w:rsid w:val="00521F39"/>
    <w:rsid w:val="00525EED"/>
    <w:rsid w:val="00530313"/>
    <w:rsid w:val="00530646"/>
    <w:rsid w:val="005310F6"/>
    <w:rsid w:val="00531615"/>
    <w:rsid w:val="0053178E"/>
    <w:rsid w:val="00531CA2"/>
    <w:rsid w:val="00531F31"/>
    <w:rsid w:val="00534A6B"/>
    <w:rsid w:val="00534ADA"/>
    <w:rsid w:val="005350B8"/>
    <w:rsid w:val="005369C0"/>
    <w:rsid w:val="005369F8"/>
    <w:rsid w:val="00536CDB"/>
    <w:rsid w:val="00537381"/>
    <w:rsid w:val="00540226"/>
    <w:rsid w:val="00541764"/>
    <w:rsid w:val="00542F68"/>
    <w:rsid w:val="005434C7"/>
    <w:rsid w:val="00543BB1"/>
    <w:rsid w:val="00544890"/>
    <w:rsid w:val="00544AF7"/>
    <w:rsid w:val="0054556C"/>
    <w:rsid w:val="0054765F"/>
    <w:rsid w:val="00550940"/>
    <w:rsid w:val="00550BF8"/>
    <w:rsid w:val="00553464"/>
    <w:rsid w:val="0055458B"/>
    <w:rsid w:val="005548EE"/>
    <w:rsid w:val="00554B2E"/>
    <w:rsid w:val="00556447"/>
    <w:rsid w:val="00556719"/>
    <w:rsid w:val="00556E4A"/>
    <w:rsid w:val="00556F5E"/>
    <w:rsid w:val="0056042B"/>
    <w:rsid w:val="005605EE"/>
    <w:rsid w:val="00560723"/>
    <w:rsid w:val="00562235"/>
    <w:rsid w:val="00563250"/>
    <w:rsid w:val="00564663"/>
    <w:rsid w:val="00564787"/>
    <w:rsid w:val="0056480A"/>
    <w:rsid w:val="00564911"/>
    <w:rsid w:val="0056778A"/>
    <w:rsid w:val="00570098"/>
    <w:rsid w:val="00570574"/>
    <w:rsid w:val="00570CF9"/>
    <w:rsid w:val="00570E12"/>
    <w:rsid w:val="00570EA1"/>
    <w:rsid w:val="00574F1D"/>
    <w:rsid w:val="005753A5"/>
    <w:rsid w:val="00575719"/>
    <w:rsid w:val="0057582D"/>
    <w:rsid w:val="005767B9"/>
    <w:rsid w:val="005772B8"/>
    <w:rsid w:val="00580855"/>
    <w:rsid w:val="00580C81"/>
    <w:rsid w:val="00581835"/>
    <w:rsid w:val="005836C2"/>
    <w:rsid w:val="00584455"/>
    <w:rsid w:val="00584550"/>
    <w:rsid w:val="0058474B"/>
    <w:rsid w:val="00585599"/>
    <w:rsid w:val="005857AA"/>
    <w:rsid w:val="005869C6"/>
    <w:rsid w:val="00586C89"/>
    <w:rsid w:val="00587783"/>
    <w:rsid w:val="00591251"/>
    <w:rsid w:val="005915FF"/>
    <w:rsid w:val="005925FC"/>
    <w:rsid w:val="005943A9"/>
    <w:rsid w:val="00595F9E"/>
    <w:rsid w:val="005A0296"/>
    <w:rsid w:val="005A02D2"/>
    <w:rsid w:val="005A2B41"/>
    <w:rsid w:val="005A3C9C"/>
    <w:rsid w:val="005A5F06"/>
    <w:rsid w:val="005A6953"/>
    <w:rsid w:val="005A6A14"/>
    <w:rsid w:val="005A7ACE"/>
    <w:rsid w:val="005B0CA4"/>
    <w:rsid w:val="005B1777"/>
    <w:rsid w:val="005B2C27"/>
    <w:rsid w:val="005B361E"/>
    <w:rsid w:val="005B4C31"/>
    <w:rsid w:val="005B4D80"/>
    <w:rsid w:val="005B6F0C"/>
    <w:rsid w:val="005B7347"/>
    <w:rsid w:val="005B75C4"/>
    <w:rsid w:val="005B796F"/>
    <w:rsid w:val="005C1445"/>
    <w:rsid w:val="005C1692"/>
    <w:rsid w:val="005C29B0"/>
    <w:rsid w:val="005C49FD"/>
    <w:rsid w:val="005C50EE"/>
    <w:rsid w:val="005C6C46"/>
    <w:rsid w:val="005C74FE"/>
    <w:rsid w:val="005C79E1"/>
    <w:rsid w:val="005D1154"/>
    <w:rsid w:val="005D41B0"/>
    <w:rsid w:val="005D7F28"/>
    <w:rsid w:val="005E05DC"/>
    <w:rsid w:val="005E43EE"/>
    <w:rsid w:val="005E6747"/>
    <w:rsid w:val="005E74DA"/>
    <w:rsid w:val="005E788B"/>
    <w:rsid w:val="005F0385"/>
    <w:rsid w:val="005F24FC"/>
    <w:rsid w:val="005F2D52"/>
    <w:rsid w:val="005F2D9F"/>
    <w:rsid w:val="005F3F2B"/>
    <w:rsid w:val="005F487E"/>
    <w:rsid w:val="005F4B99"/>
    <w:rsid w:val="005F5BBF"/>
    <w:rsid w:val="005F7057"/>
    <w:rsid w:val="005F7C41"/>
    <w:rsid w:val="0060012D"/>
    <w:rsid w:val="0060036B"/>
    <w:rsid w:val="006004E6"/>
    <w:rsid w:val="00600B68"/>
    <w:rsid w:val="00600D29"/>
    <w:rsid w:val="00602727"/>
    <w:rsid w:val="00602814"/>
    <w:rsid w:val="006062DF"/>
    <w:rsid w:val="00606616"/>
    <w:rsid w:val="00607152"/>
    <w:rsid w:val="00610CB6"/>
    <w:rsid w:val="00611447"/>
    <w:rsid w:val="0061421A"/>
    <w:rsid w:val="0061484A"/>
    <w:rsid w:val="00620734"/>
    <w:rsid w:val="00620F75"/>
    <w:rsid w:val="00623DCB"/>
    <w:rsid w:val="00624A56"/>
    <w:rsid w:val="00624D71"/>
    <w:rsid w:val="00626AB8"/>
    <w:rsid w:val="0062706D"/>
    <w:rsid w:val="006309EE"/>
    <w:rsid w:val="00630A5D"/>
    <w:rsid w:val="00632185"/>
    <w:rsid w:val="006359C4"/>
    <w:rsid w:val="00635D3E"/>
    <w:rsid w:val="00635ED6"/>
    <w:rsid w:val="00636927"/>
    <w:rsid w:val="00636F11"/>
    <w:rsid w:val="00637290"/>
    <w:rsid w:val="0063770A"/>
    <w:rsid w:val="00640F80"/>
    <w:rsid w:val="00641952"/>
    <w:rsid w:val="006420C2"/>
    <w:rsid w:val="00642C88"/>
    <w:rsid w:val="00643427"/>
    <w:rsid w:val="00643C99"/>
    <w:rsid w:val="006440A1"/>
    <w:rsid w:val="00644DA0"/>
    <w:rsid w:val="006451D8"/>
    <w:rsid w:val="006456D7"/>
    <w:rsid w:val="0064575B"/>
    <w:rsid w:val="00645E9A"/>
    <w:rsid w:val="006465C2"/>
    <w:rsid w:val="00646EE8"/>
    <w:rsid w:val="00647D1A"/>
    <w:rsid w:val="00650F7D"/>
    <w:rsid w:val="00651975"/>
    <w:rsid w:val="0065279D"/>
    <w:rsid w:val="0065614A"/>
    <w:rsid w:val="00657C52"/>
    <w:rsid w:val="00662E42"/>
    <w:rsid w:val="0066340B"/>
    <w:rsid w:val="00664969"/>
    <w:rsid w:val="00665587"/>
    <w:rsid w:val="00665BB1"/>
    <w:rsid w:val="00665F74"/>
    <w:rsid w:val="006664BA"/>
    <w:rsid w:val="006670B8"/>
    <w:rsid w:val="00671E53"/>
    <w:rsid w:val="00672194"/>
    <w:rsid w:val="00672A11"/>
    <w:rsid w:val="00673D7F"/>
    <w:rsid w:val="00675FA0"/>
    <w:rsid w:val="00676D96"/>
    <w:rsid w:val="00676E48"/>
    <w:rsid w:val="00677256"/>
    <w:rsid w:val="00677CB9"/>
    <w:rsid w:val="00677DB2"/>
    <w:rsid w:val="0068044D"/>
    <w:rsid w:val="00680D4E"/>
    <w:rsid w:val="00682E66"/>
    <w:rsid w:val="00682EB0"/>
    <w:rsid w:val="00684286"/>
    <w:rsid w:val="00684B58"/>
    <w:rsid w:val="00690536"/>
    <w:rsid w:val="00691941"/>
    <w:rsid w:val="00691993"/>
    <w:rsid w:val="00693ED3"/>
    <w:rsid w:val="006946B2"/>
    <w:rsid w:val="00694CDB"/>
    <w:rsid w:val="00697D8C"/>
    <w:rsid w:val="00697DD6"/>
    <w:rsid w:val="006A02B9"/>
    <w:rsid w:val="006A18D4"/>
    <w:rsid w:val="006A31FA"/>
    <w:rsid w:val="006A418E"/>
    <w:rsid w:val="006A4634"/>
    <w:rsid w:val="006A47E4"/>
    <w:rsid w:val="006A4B0C"/>
    <w:rsid w:val="006A57F5"/>
    <w:rsid w:val="006A7A34"/>
    <w:rsid w:val="006B125D"/>
    <w:rsid w:val="006B12F1"/>
    <w:rsid w:val="006B1A96"/>
    <w:rsid w:val="006B1AA7"/>
    <w:rsid w:val="006B1C33"/>
    <w:rsid w:val="006B1D5C"/>
    <w:rsid w:val="006B3504"/>
    <w:rsid w:val="006B565B"/>
    <w:rsid w:val="006B6A83"/>
    <w:rsid w:val="006B6AEF"/>
    <w:rsid w:val="006C0CE4"/>
    <w:rsid w:val="006C21C0"/>
    <w:rsid w:val="006C2C9B"/>
    <w:rsid w:val="006C333C"/>
    <w:rsid w:val="006C6B8D"/>
    <w:rsid w:val="006D0C82"/>
    <w:rsid w:val="006D0CD0"/>
    <w:rsid w:val="006D139C"/>
    <w:rsid w:val="006D3836"/>
    <w:rsid w:val="006D4A8F"/>
    <w:rsid w:val="006D505C"/>
    <w:rsid w:val="006D6973"/>
    <w:rsid w:val="006D6E62"/>
    <w:rsid w:val="006D73F7"/>
    <w:rsid w:val="006E1007"/>
    <w:rsid w:val="006E18BA"/>
    <w:rsid w:val="006E2064"/>
    <w:rsid w:val="006E2375"/>
    <w:rsid w:val="006E2AE6"/>
    <w:rsid w:val="006E3BA8"/>
    <w:rsid w:val="006E4354"/>
    <w:rsid w:val="006E50EA"/>
    <w:rsid w:val="006E641B"/>
    <w:rsid w:val="006F1472"/>
    <w:rsid w:val="006F24B1"/>
    <w:rsid w:val="006F259E"/>
    <w:rsid w:val="006F260C"/>
    <w:rsid w:val="006F3039"/>
    <w:rsid w:val="006F4955"/>
    <w:rsid w:val="006F4C63"/>
    <w:rsid w:val="006F515D"/>
    <w:rsid w:val="006F5289"/>
    <w:rsid w:val="006F5B8D"/>
    <w:rsid w:val="006F64F6"/>
    <w:rsid w:val="006F6A13"/>
    <w:rsid w:val="006F6AB8"/>
    <w:rsid w:val="006F6DC7"/>
    <w:rsid w:val="006F73D9"/>
    <w:rsid w:val="00700AB9"/>
    <w:rsid w:val="00701567"/>
    <w:rsid w:val="00702257"/>
    <w:rsid w:val="0070574C"/>
    <w:rsid w:val="007057A9"/>
    <w:rsid w:val="00705EDE"/>
    <w:rsid w:val="0070634E"/>
    <w:rsid w:val="00706484"/>
    <w:rsid w:val="007067A3"/>
    <w:rsid w:val="007070C6"/>
    <w:rsid w:val="00707866"/>
    <w:rsid w:val="00707FD3"/>
    <w:rsid w:val="007114E8"/>
    <w:rsid w:val="00712186"/>
    <w:rsid w:val="007133FF"/>
    <w:rsid w:val="00713E2B"/>
    <w:rsid w:val="00716054"/>
    <w:rsid w:val="00716670"/>
    <w:rsid w:val="00716ABA"/>
    <w:rsid w:val="00716AC7"/>
    <w:rsid w:val="00716E23"/>
    <w:rsid w:val="00717497"/>
    <w:rsid w:val="00717918"/>
    <w:rsid w:val="00720F57"/>
    <w:rsid w:val="0072102F"/>
    <w:rsid w:val="007216E9"/>
    <w:rsid w:val="00721730"/>
    <w:rsid w:val="00721AD1"/>
    <w:rsid w:val="0072585A"/>
    <w:rsid w:val="00726213"/>
    <w:rsid w:val="007274B0"/>
    <w:rsid w:val="0073024A"/>
    <w:rsid w:val="0073087E"/>
    <w:rsid w:val="00730D0C"/>
    <w:rsid w:val="00732E6F"/>
    <w:rsid w:val="00734221"/>
    <w:rsid w:val="00734787"/>
    <w:rsid w:val="00734A30"/>
    <w:rsid w:val="00735C49"/>
    <w:rsid w:val="007374AE"/>
    <w:rsid w:val="007407FB"/>
    <w:rsid w:val="00741567"/>
    <w:rsid w:val="00741EEB"/>
    <w:rsid w:val="00742478"/>
    <w:rsid w:val="00742FCA"/>
    <w:rsid w:val="00743467"/>
    <w:rsid w:val="00743482"/>
    <w:rsid w:val="007444FA"/>
    <w:rsid w:val="00744976"/>
    <w:rsid w:val="00746063"/>
    <w:rsid w:val="00746D3A"/>
    <w:rsid w:val="00746F70"/>
    <w:rsid w:val="007473F7"/>
    <w:rsid w:val="00747A48"/>
    <w:rsid w:val="00747A98"/>
    <w:rsid w:val="0075030B"/>
    <w:rsid w:val="00750E81"/>
    <w:rsid w:val="007534D4"/>
    <w:rsid w:val="00753BDB"/>
    <w:rsid w:val="00753F71"/>
    <w:rsid w:val="00754CC4"/>
    <w:rsid w:val="00756A50"/>
    <w:rsid w:val="00757054"/>
    <w:rsid w:val="0076151F"/>
    <w:rsid w:val="00761F02"/>
    <w:rsid w:val="00762CC1"/>
    <w:rsid w:val="00766124"/>
    <w:rsid w:val="00766BA2"/>
    <w:rsid w:val="00767124"/>
    <w:rsid w:val="007678D7"/>
    <w:rsid w:val="00770B0F"/>
    <w:rsid w:val="00771989"/>
    <w:rsid w:val="0077211F"/>
    <w:rsid w:val="00773D01"/>
    <w:rsid w:val="00773D97"/>
    <w:rsid w:val="00774EB8"/>
    <w:rsid w:val="00775283"/>
    <w:rsid w:val="00775797"/>
    <w:rsid w:val="00775BA8"/>
    <w:rsid w:val="00776EC4"/>
    <w:rsid w:val="007777FF"/>
    <w:rsid w:val="00780441"/>
    <w:rsid w:val="00782311"/>
    <w:rsid w:val="00782CD6"/>
    <w:rsid w:val="00783947"/>
    <w:rsid w:val="00783B17"/>
    <w:rsid w:val="00783C11"/>
    <w:rsid w:val="007852F1"/>
    <w:rsid w:val="00785BDB"/>
    <w:rsid w:val="00786958"/>
    <w:rsid w:val="00786A6F"/>
    <w:rsid w:val="00787DF3"/>
    <w:rsid w:val="00791021"/>
    <w:rsid w:val="007917AB"/>
    <w:rsid w:val="007922AB"/>
    <w:rsid w:val="00794268"/>
    <w:rsid w:val="00794618"/>
    <w:rsid w:val="00795558"/>
    <w:rsid w:val="007958A2"/>
    <w:rsid w:val="00796A07"/>
    <w:rsid w:val="007A16B5"/>
    <w:rsid w:val="007A2495"/>
    <w:rsid w:val="007A2B87"/>
    <w:rsid w:val="007A2F67"/>
    <w:rsid w:val="007A433F"/>
    <w:rsid w:val="007A44E8"/>
    <w:rsid w:val="007A773F"/>
    <w:rsid w:val="007B2704"/>
    <w:rsid w:val="007B45E6"/>
    <w:rsid w:val="007B5A34"/>
    <w:rsid w:val="007B768A"/>
    <w:rsid w:val="007B7BA8"/>
    <w:rsid w:val="007C02A8"/>
    <w:rsid w:val="007C0A29"/>
    <w:rsid w:val="007C0BB6"/>
    <w:rsid w:val="007C1C4F"/>
    <w:rsid w:val="007C2A71"/>
    <w:rsid w:val="007C345F"/>
    <w:rsid w:val="007C36CC"/>
    <w:rsid w:val="007C3D82"/>
    <w:rsid w:val="007C40FE"/>
    <w:rsid w:val="007C4584"/>
    <w:rsid w:val="007C4853"/>
    <w:rsid w:val="007C49B5"/>
    <w:rsid w:val="007C781A"/>
    <w:rsid w:val="007D0FA9"/>
    <w:rsid w:val="007D1189"/>
    <w:rsid w:val="007D3711"/>
    <w:rsid w:val="007D4EF2"/>
    <w:rsid w:val="007D568E"/>
    <w:rsid w:val="007D5DF6"/>
    <w:rsid w:val="007D6427"/>
    <w:rsid w:val="007E04A6"/>
    <w:rsid w:val="007E0D9D"/>
    <w:rsid w:val="007E1546"/>
    <w:rsid w:val="007E43B3"/>
    <w:rsid w:val="007E56FD"/>
    <w:rsid w:val="007E5C9C"/>
    <w:rsid w:val="007E6B9F"/>
    <w:rsid w:val="007E6C26"/>
    <w:rsid w:val="007E6EE4"/>
    <w:rsid w:val="007E7F95"/>
    <w:rsid w:val="007F0263"/>
    <w:rsid w:val="007F056E"/>
    <w:rsid w:val="007F162E"/>
    <w:rsid w:val="007F313C"/>
    <w:rsid w:val="007F4C18"/>
    <w:rsid w:val="0080041B"/>
    <w:rsid w:val="008014B3"/>
    <w:rsid w:val="00801855"/>
    <w:rsid w:val="00801D51"/>
    <w:rsid w:val="00803491"/>
    <w:rsid w:val="0080359B"/>
    <w:rsid w:val="00805E30"/>
    <w:rsid w:val="00806192"/>
    <w:rsid w:val="00806D6F"/>
    <w:rsid w:val="00806FAD"/>
    <w:rsid w:val="008074C5"/>
    <w:rsid w:val="00810C62"/>
    <w:rsid w:val="00810F83"/>
    <w:rsid w:val="008121DE"/>
    <w:rsid w:val="008123FA"/>
    <w:rsid w:val="00815BB9"/>
    <w:rsid w:val="00816AF8"/>
    <w:rsid w:val="00816FC2"/>
    <w:rsid w:val="00821112"/>
    <w:rsid w:val="00821ACD"/>
    <w:rsid w:val="00821EBD"/>
    <w:rsid w:val="00823AD8"/>
    <w:rsid w:val="00824A07"/>
    <w:rsid w:val="0082582D"/>
    <w:rsid w:val="00825B92"/>
    <w:rsid w:val="0082638A"/>
    <w:rsid w:val="008305A9"/>
    <w:rsid w:val="00830833"/>
    <w:rsid w:val="00831324"/>
    <w:rsid w:val="008335E0"/>
    <w:rsid w:val="00834846"/>
    <w:rsid w:val="00835396"/>
    <w:rsid w:val="00835AE4"/>
    <w:rsid w:val="00835B4C"/>
    <w:rsid w:val="00836C55"/>
    <w:rsid w:val="0084328F"/>
    <w:rsid w:val="00845614"/>
    <w:rsid w:val="008474B0"/>
    <w:rsid w:val="00850B5A"/>
    <w:rsid w:val="00852B31"/>
    <w:rsid w:val="00853A3B"/>
    <w:rsid w:val="00853BAB"/>
    <w:rsid w:val="008545F2"/>
    <w:rsid w:val="00854697"/>
    <w:rsid w:val="0085481F"/>
    <w:rsid w:val="00854927"/>
    <w:rsid w:val="00854F16"/>
    <w:rsid w:val="00856F3B"/>
    <w:rsid w:val="0086031A"/>
    <w:rsid w:val="0086032B"/>
    <w:rsid w:val="00865E30"/>
    <w:rsid w:val="0086613C"/>
    <w:rsid w:val="008664C3"/>
    <w:rsid w:val="008665B3"/>
    <w:rsid w:val="00870162"/>
    <w:rsid w:val="008719FE"/>
    <w:rsid w:val="00871FDF"/>
    <w:rsid w:val="00873D8C"/>
    <w:rsid w:val="00875F52"/>
    <w:rsid w:val="00877FB7"/>
    <w:rsid w:val="00880F79"/>
    <w:rsid w:val="008810F3"/>
    <w:rsid w:val="008815DB"/>
    <w:rsid w:val="00881E32"/>
    <w:rsid w:val="00884E42"/>
    <w:rsid w:val="008856D2"/>
    <w:rsid w:val="008858C9"/>
    <w:rsid w:val="008905E3"/>
    <w:rsid w:val="00890BBF"/>
    <w:rsid w:val="00890D9D"/>
    <w:rsid w:val="00892464"/>
    <w:rsid w:val="00892E36"/>
    <w:rsid w:val="00893AE7"/>
    <w:rsid w:val="0089538F"/>
    <w:rsid w:val="008964DF"/>
    <w:rsid w:val="008977CC"/>
    <w:rsid w:val="00897903"/>
    <w:rsid w:val="00897B71"/>
    <w:rsid w:val="008A1B8F"/>
    <w:rsid w:val="008A24AC"/>
    <w:rsid w:val="008A29EA"/>
    <w:rsid w:val="008A418F"/>
    <w:rsid w:val="008A4233"/>
    <w:rsid w:val="008A4892"/>
    <w:rsid w:val="008A4AD9"/>
    <w:rsid w:val="008A5D7D"/>
    <w:rsid w:val="008A6D30"/>
    <w:rsid w:val="008A7D45"/>
    <w:rsid w:val="008B1536"/>
    <w:rsid w:val="008B2083"/>
    <w:rsid w:val="008B235A"/>
    <w:rsid w:val="008B24A2"/>
    <w:rsid w:val="008B2FEC"/>
    <w:rsid w:val="008B3184"/>
    <w:rsid w:val="008B39C9"/>
    <w:rsid w:val="008B40F5"/>
    <w:rsid w:val="008B49C7"/>
    <w:rsid w:val="008B581B"/>
    <w:rsid w:val="008B7729"/>
    <w:rsid w:val="008C0057"/>
    <w:rsid w:val="008C04F4"/>
    <w:rsid w:val="008C262C"/>
    <w:rsid w:val="008C2967"/>
    <w:rsid w:val="008C3199"/>
    <w:rsid w:val="008C7171"/>
    <w:rsid w:val="008C74FC"/>
    <w:rsid w:val="008C757F"/>
    <w:rsid w:val="008D0DE7"/>
    <w:rsid w:val="008D1B7A"/>
    <w:rsid w:val="008D3584"/>
    <w:rsid w:val="008D4693"/>
    <w:rsid w:val="008D4B5D"/>
    <w:rsid w:val="008D537A"/>
    <w:rsid w:val="008D5DA6"/>
    <w:rsid w:val="008E00D8"/>
    <w:rsid w:val="008E0578"/>
    <w:rsid w:val="008E0831"/>
    <w:rsid w:val="008E214C"/>
    <w:rsid w:val="008E294F"/>
    <w:rsid w:val="008E4840"/>
    <w:rsid w:val="008E6D3D"/>
    <w:rsid w:val="008E733C"/>
    <w:rsid w:val="008E7CBA"/>
    <w:rsid w:val="008E7D5C"/>
    <w:rsid w:val="008F15C6"/>
    <w:rsid w:val="008F2AB1"/>
    <w:rsid w:val="008F519A"/>
    <w:rsid w:val="008F6312"/>
    <w:rsid w:val="008F6511"/>
    <w:rsid w:val="008F67CB"/>
    <w:rsid w:val="008F6A48"/>
    <w:rsid w:val="008F6FC6"/>
    <w:rsid w:val="008F769D"/>
    <w:rsid w:val="0090118A"/>
    <w:rsid w:val="00901F20"/>
    <w:rsid w:val="009054D7"/>
    <w:rsid w:val="00906AD9"/>
    <w:rsid w:val="00907503"/>
    <w:rsid w:val="0090782C"/>
    <w:rsid w:val="00910397"/>
    <w:rsid w:val="00910EEF"/>
    <w:rsid w:val="00912CAA"/>
    <w:rsid w:val="0091308E"/>
    <w:rsid w:val="00913AB0"/>
    <w:rsid w:val="00914412"/>
    <w:rsid w:val="009145E3"/>
    <w:rsid w:val="0091511A"/>
    <w:rsid w:val="0091718F"/>
    <w:rsid w:val="009200E0"/>
    <w:rsid w:val="009202B4"/>
    <w:rsid w:val="0092180D"/>
    <w:rsid w:val="009228BD"/>
    <w:rsid w:val="009240E5"/>
    <w:rsid w:val="00924406"/>
    <w:rsid w:val="00925BB9"/>
    <w:rsid w:val="00926310"/>
    <w:rsid w:val="00926F12"/>
    <w:rsid w:val="00927295"/>
    <w:rsid w:val="00927825"/>
    <w:rsid w:val="00927FE1"/>
    <w:rsid w:val="0093181F"/>
    <w:rsid w:val="00931F40"/>
    <w:rsid w:val="009323C9"/>
    <w:rsid w:val="00933B3A"/>
    <w:rsid w:val="00933C9A"/>
    <w:rsid w:val="00934201"/>
    <w:rsid w:val="00934814"/>
    <w:rsid w:val="0093523F"/>
    <w:rsid w:val="00935AD5"/>
    <w:rsid w:val="00936A3D"/>
    <w:rsid w:val="00937711"/>
    <w:rsid w:val="0094010C"/>
    <w:rsid w:val="009407E6"/>
    <w:rsid w:val="009417C9"/>
    <w:rsid w:val="00941EF9"/>
    <w:rsid w:val="00944031"/>
    <w:rsid w:val="00944EEA"/>
    <w:rsid w:val="0094556A"/>
    <w:rsid w:val="009469BE"/>
    <w:rsid w:val="00946C0C"/>
    <w:rsid w:val="00947ED4"/>
    <w:rsid w:val="00950000"/>
    <w:rsid w:val="009507C0"/>
    <w:rsid w:val="00951258"/>
    <w:rsid w:val="00951983"/>
    <w:rsid w:val="00952187"/>
    <w:rsid w:val="009523D7"/>
    <w:rsid w:val="009528D7"/>
    <w:rsid w:val="00953056"/>
    <w:rsid w:val="009535C9"/>
    <w:rsid w:val="009548C6"/>
    <w:rsid w:val="00955D3A"/>
    <w:rsid w:val="00955D93"/>
    <w:rsid w:val="00956C91"/>
    <w:rsid w:val="009612D4"/>
    <w:rsid w:val="009628CC"/>
    <w:rsid w:val="00963687"/>
    <w:rsid w:val="009641C6"/>
    <w:rsid w:val="0096566C"/>
    <w:rsid w:val="0096676C"/>
    <w:rsid w:val="0096774C"/>
    <w:rsid w:val="00967CE1"/>
    <w:rsid w:val="00970618"/>
    <w:rsid w:val="00970886"/>
    <w:rsid w:val="009759BE"/>
    <w:rsid w:val="00976D0B"/>
    <w:rsid w:val="00976FDA"/>
    <w:rsid w:val="00980D41"/>
    <w:rsid w:val="00981CD0"/>
    <w:rsid w:val="00982562"/>
    <w:rsid w:val="0098276C"/>
    <w:rsid w:val="0098367F"/>
    <w:rsid w:val="0098423B"/>
    <w:rsid w:val="00985D51"/>
    <w:rsid w:val="0098680F"/>
    <w:rsid w:val="00990A95"/>
    <w:rsid w:val="00990C6B"/>
    <w:rsid w:val="00990D53"/>
    <w:rsid w:val="00991E54"/>
    <w:rsid w:val="00991F4A"/>
    <w:rsid w:val="00993A99"/>
    <w:rsid w:val="009962BF"/>
    <w:rsid w:val="00996385"/>
    <w:rsid w:val="009A143B"/>
    <w:rsid w:val="009A1BB4"/>
    <w:rsid w:val="009A1EC1"/>
    <w:rsid w:val="009A216D"/>
    <w:rsid w:val="009A2305"/>
    <w:rsid w:val="009A45BB"/>
    <w:rsid w:val="009A4892"/>
    <w:rsid w:val="009A495A"/>
    <w:rsid w:val="009A610B"/>
    <w:rsid w:val="009A66A2"/>
    <w:rsid w:val="009A6A42"/>
    <w:rsid w:val="009A75B6"/>
    <w:rsid w:val="009B416D"/>
    <w:rsid w:val="009B4A6C"/>
    <w:rsid w:val="009B52E0"/>
    <w:rsid w:val="009B5828"/>
    <w:rsid w:val="009B611F"/>
    <w:rsid w:val="009B76F9"/>
    <w:rsid w:val="009B7BA7"/>
    <w:rsid w:val="009C3B2E"/>
    <w:rsid w:val="009C3D6E"/>
    <w:rsid w:val="009C405B"/>
    <w:rsid w:val="009C456E"/>
    <w:rsid w:val="009C473E"/>
    <w:rsid w:val="009C4DF7"/>
    <w:rsid w:val="009C6EA3"/>
    <w:rsid w:val="009D29C5"/>
    <w:rsid w:val="009D408A"/>
    <w:rsid w:val="009D59CE"/>
    <w:rsid w:val="009D6CE7"/>
    <w:rsid w:val="009D709E"/>
    <w:rsid w:val="009D76A3"/>
    <w:rsid w:val="009D7CEB"/>
    <w:rsid w:val="009D7D9E"/>
    <w:rsid w:val="009E02CE"/>
    <w:rsid w:val="009E35A0"/>
    <w:rsid w:val="009E3643"/>
    <w:rsid w:val="009E3D8C"/>
    <w:rsid w:val="009F0423"/>
    <w:rsid w:val="009F0C1D"/>
    <w:rsid w:val="009F40B5"/>
    <w:rsid w:val="00A005B3"/>
    <w:rsid w:val="00A021B8"/>
    <w:rsid w:val="00A02367"/>
    <w:rsid w:val="00A03992"/>
    <w:rsid w:val="00A048B4"/>
    <w:rsid w:val="00A0773A"/>
    <w:rsid w:val="00A10364"/>
    <w:rsid w:val="00A10AB9"/>
    <w:rsid w:val="00A10DED"/>
    <w:rsid w:val="00A1312D"/>
    <w:rsid w:val="00A153E1"/>
    <w:rsid w:val="00A1635E"/>
    <w:rsid w:val="00A167DA"/>
    <w:rsid w:val="00A20135"/>
    <w:rsid w:val="00A22B96"/>
    <w:rsid w:val="00A230FC"/>
    <w:rsid w:val="00A236AD"/>
    <w:rsid w:val="00A25283"/>
    <w:rsid w:val="00A26DE1"/>
    <w:rsid w:val="00A30716"/>
    <w:rsid w:val="00A30A0D"/>
    <w:rsid w:val="00A31E23"/>
    <w:rsid w:val="00A32A0A"/>
    <w:rsid w:val="00A33604"/>
    <w:rsid w:val="00A33889"/>
    <w:rsid w:val="00A33E4E"/>
    <w:rsid w:val="00A33F02"/>
    <w:rsid w:val="00A34C6D"/>
    <w:rsid w:val="00A354A3"/>
    <w:rsid w:val="00A364D1"/>
    <w:rsid w:val="00A366F4"/>
    <w:rsid w:val="00A36C5D"/>
    <w:rsid w:val="00A3765A"/>
    <w:rsid w:val="00A40ECF"/>
    <w:rsid w:val="00A4378A"/>
    <w:rsid w:val="00A44977"/>
    <w:rsid w:val="00A479A6"/>
    <w:rsid w:val="00A51F66"/>
    <w:rsid w:val="00A53529"/>
    <w:rsid w:val="00A53560"/>
    <w:rsid w:val="00A5591F"/>
    <w:rsid w:val="00A563FF"/>
    <w:rsid w:val="00A5646A"/>
    <w:rsid w:val="00A5658E"/>
    <w:rsid w:val="00A56694"/>
    <w:rsid w:val="00A567B8"/>
    <w:rsid w:val="00A57841"/>
    <w:rsid w:val="00A609D8"/>
    <w:rsid w:val="00A6177D"/>
    <w:rsid w:val="00A631CC"/>
    <w:rsid w:val="00A63692"/>
    <w:rsid w:val="00A64D69"/>
    <w:rsid w:val="00A6694D"/>
    <w:rsid w:val="00A66AD4"/>
    <w:rsid w:val="00A70461"/>
    <w:rsid w:val="00A70622"/>
    <w:rsid w:val="00A714E1"/>
    <w:rsid w:val="00A7280A"/>
    <w:rsid w:val="00A730CC"/>
    <w:rsid w:val="00A74309"/>
    <w:rsid w:val="00A74B06"/>
    <w:rsid w:val="00A7630D"/>
    <w:rsid w:val="00A76A43"/>
    <w:rsid w:val="00A76F0E"/>
    <w:rsid w:val="00A774F4"/>
    <w:rsid w:val="00A77B9B"/>
    <w:rsid w:val="00A802E7"/>
    <w:rsid w:val="00A806E7"/>
    <w:rsid w:val="00A814FC"/>
    <w:rsid w:val="00A821FC"/>
    <w:rsid w:val="00A840F1"/>
    <w:rsid w:val="00A8524C"/>
    <w:rsid w:val="00A866E0"/>
    <w:rsid w:val="00A8733C"/>
    <w:rsid w:val="00A87B3C"/>
    <w:rsid w:val="00A87EB6"/>
    <w:rsid w:val="00A90F1F"/>
    <w:rsid w:val="00A90F78"/>
    <w:rsid w:val="00A9127E"/>
    <w:rsid w:val="00A91763"/>
    <w:rsid w:val="00A921ED"/>
    <w:rsid w:val="00A9298B"/>
    <w:rsid w:val="00A92F29"/>
    <w:rsid w:val="00A95EBD"/>
    <w:rsid w:val="00A966FA"/>
    <w:rsid w:val="00A96C69"/>
    <w:rsid w:val="00AA40D9"/>
    <w:rsid w:val="00AA45D5"/>
    <w:rsid w:val="00AA5D5C"/>
    <w:rsid w:val="00AA65BD"/>
    <w:rsid w:val="00AB06DF"/>
    <w:rsid w:val="00AB349A"/>
    <w:rsid w:val="00AB57D3"/>
    <w:rsid w:val="00AB62A7"/>
    <w:rsid w:val="00AC20E0"/>
    <w:rsid w:val="00AC290A"/>
    <w:rsid w:val="00AC498C"/>
    <w:rsid w:val="00AC779A"/>
    <w:rsid w:val="00AC77DD"/>
    <w:rsid w:val="00AC7843"/>
    <w:rsid w:val="00AD02F9"/>
    <w:rsid w:val="00AD10D8"/>
    <w:rsid w:val="00AD2BA5"/>
    <w:rsid w:val="00AD4171"/>
    <w:rsid w:val="00AD4A5A"/>
    <w:rsid w:val="00AD5788"/>
    <w:rsid w:val="00AD5831"/>
    <w:rsid w:val="00AD6328"/>
    <w:rsid w:val="00AE0A61"/>
    <w:rsid w:val="00AE1A53"/>
    <w:rsid w:val="00AE3949"/>
    <w:rsid w:val="00AE3F1D"/>
    <w:rsid w:val="00AE4E71"/>
    <w:rsid w:val="00AE5803"/>
    <w:rsid w:val="00AE62F5"/>
    <w:rsid w:val="00AE6A0C"/>
    <w:rsid w:val="00AE6B14"/>
    <w:rsid w:val="00AF27AB"/>
    <w:rsid w:val="00AF4DB7"/>
    <w:rsid w:val="00AF5965"/>
    <w:rsid w:val="00AF625F"/>
    <w:rsid w:val="00AF74D9"/>
    <w:rsid w:val="00AF768F"/>
    <w:rsid w:val="00AF7BC9"/>
    <w:rsid w:val="00AF7D48"/>
    <w:rsid w:val="00B009C3"/>
    <w:rsid w:val="00B02FDA"/>
    <w:rsid w:val="00B0307F"/>
    <w:rsid w:val="00B0421C"/>
    <w:rsid w:val="00B049D4"/>
    <w:rsid w:val="00B04BA8"/>
    <w:rsid w:val="00B06628"/>
    <w:rsid w:val="00B06BFA"/>
    <w:rsid w:val="00B12C52"/>
    <w:rsid w:val="00B1328F"/>
    <w:rsid w:val="00B14F9F"/>
    <w:rsid w:val="00B15B69"/>
    <w:rsid w:val="00B204D1"/>
    <w:rsid w:val="00B20B0E"/>
    <w:rsid w:val="00B22C50"/>
    <w:rsid w:val="00B22EF6"/>
    <w:rsid w:val="00B23E88"/>
    <w:rsid w:val="00B24D1E"/>
    <w:rsid w:val="00B25941"/>
    <w:rsid w:val="00B25ABB"/>
    <w:rsid w:val="00B26900"/>
    <w:rsid w:val="00B30E23"/>
    <w:rsid w:val="00B312E9"/>
    <w:rsid w:val="00B3183C"/>
    <w:rsid w:val="00B3223B"/>
    <w:rsid w:val="00B3270B"/>
    <w:rsid w:val="00B32E84"/>
    <w:rsid w:val="00B32F9B"/>
    <w:rsid w:val="00B32FBC"/>
    <w:rsid w:val="00B3303F"/>
    <w:rsid w:val="00B34728"/>
    <w:rsid w:val="00B35797"/>
    <w:rsid w:val="00B35967"/>
    <w:rsid w:val="00B374E1"/>
    <w:rsid w:val="00B37E8D"/>
    <w:rsid w:val="00B40A72"/>
    <w:rsid w:val="00B41B3A"/>
    <w:rsid w:val="00B4248A"/>
    <w:rsid w:val="00B43B61"/>
    <w:rsid w:val="00B44209"/>
    <w:rsid w:val="00B444DD"/>
    <w:rsid w:val="00B44B08"/>
    <w:rsid w:val="00B45A4D"/>
    <w:rsid w:val="00B45D32"/>
    <w:rsid w:val="00B50507"/>
    <w:rsid w:val="00B5186E"/>
    <w:rsid w:val="00B51B84"/>
    <w:rsid w:val="00B524B8"/>
    <w:rsid w:val="00B5350D"/>
    <w:rsid w:val="00B53CCC"/>
    <w:rsid w:val="00B55F48"/>
    <w:rsid w:val="00B565A4"/>
    <w:rsid w:val="00B57520"/>
    <w:rsid w:val="00B603DD"/>
    <w:rsid w:val="00B6317F"/>
    <w:rsid w:val="00B64590"/>
    <w:rsid w:val="00B65474"/>
    <w:rsid w:val="00B66BBF"/>
    <w:rsid w:val="00B70543"/>
    <w:rsid w:val="00B7108E"/>
    <w:rsid w:val="00B71D9B"/>
    <w:rsid w:val="00B72510"/>
    <w:rsid w:val="00B72A77"/>
    <w:rsid w:val="00B73D27"/>
    <w:rsid w:val="00B73D53"/>
    <w:rsid w:val="00B741C2"/>
    <w:rsid w:val="00B76F53"/>
    <w:rsid w:val="00B770FC"/>
    <w:rsid w:val="00B77AF4"/>
    <w:rsid w:val="00B8041D"/>
    <w:rsid w:val="00B8376A"/>
    <w:rsid w:val="00B83F29"/>
    <w:rsid w:val="00B8718B"/>
    <w:rsid w:val="00B9114A"/>
    <w:rsid w:val="00B92356"/>
    <w:rsid w:val="00B9242D"/>
    <w:rsid w:val="00B924F8"/>
    <w:rsid w:val="00B936BA"/>
    <w:rsid w:val="00B943AF"/>
    <w:rsid w:val="00B95778"/>
    <w:rsid w:val="00B96523"/>
    <w:rsid w:val="00B96C4A"/>
    <w:rsid w:val="00B9707D"/>
    <w:rsid w:val="00BA1596"/>
    <w:rsid w:val="00BA19F5"/>
    <w:rsid w:val="00BA200C"/>
    <w:rsid w:val="00BA2DC6"/>
    <w:rsid w:val="00BA5C8F"/>
    <w:rsid w:val="00BB07B2"/>
    <w:rsid w:val="00BB2A4E"/>
    <w:rsid w:val="00BB2E6A"/>
    <w:rsid w:val="00BB30C9"/>
    <w:rsid w:val="00BB3CFB"/>
    <w:rsid w:val="00BB467A"/>
    <w:rsid w:val="00BB6BAB"/>
    <w:rsid w:val="00BB753A"/>
    <w:rsid w:val="00BB7DBF"/>
    <w:rsid w:val="00BC01B6"/>
    <w:rsid w:val="00BC0850"/>
    <w:rsid w:val="00BC199C"/>
    <w:rsid w:val="00BC1DED"/>
    <w:rsid w:val="00BC2177"/>
    <w:rsid w:val="00BC43D8"/>
    <w:rsid w:val="00BC4A6D"/>
    <w:rsid w:val="00BC4E4E"/>
    <w:rsid w:val="00BC58E6"/>
    <w:rsid w:val="00BC5E5C"/>
    <w:rsid w:val="00BC6030"/>
    <w:rsid w:val="00BC665D"/>
    <w:rsid w:val="00BC6B64"/>
    <w:rsid w:val="00BD098D"/>
    <w:rsid w:val="00BD2096"/>
    <w:rsid w:val="00BD20C1"/>
    <w:rsid w:val="00BD36CB"/>
    <w:rsid w:val="00BD394D"/>
    <w:rsid w:val="00BD7252"/>
    <w:rsid w:val="00BD77A1"/>
    <w:rsid w:val="00BD7BE7"/>
    <w:rsid w:val="00BE041F"/>
    <w:rsid w:val="00BE1845"/>
    <w:rsid w:val="00BE24DA"/>
    <w:rsid w:val="00BE282F"/>
    <w:rsid w:val="00BE6AD2"/>
    <w:rsid w:val="00BE6B12"/>
    <w:rsid w:val="00BF00F8"/>
    <w:rsid w:val="00BF08B7"/>
    <w:rsid w:val="00BF0A00"/>
    <w:rsid w:val="00BF0DB7"/>
    <w:rsid w:val="00BF1559"/>
    <w:rsid w:val="00BF1CED"/>
    <w:rsid w:val="00BF311C"/>
    <w:rsid w:val="00BF3EE9"/>
    <w:rsid w:val="00BF4E14"/>
    <w:rsid w:val="00BF4F15"/>
    <w:rsid w:val="00BF6C89"/>
    <w:rsid w:val="00C018CF"/>
    <w:rsid w:val="00C0250B"/>
    <w:rsid w:val="00C04D9C"/>
    <w:rsid w:val="00C056F4"/>
    <w:rsid w:val="00C0730E"/>
    <w:rsid w:val="00C07BB0"/>
    <w:rsid w:val="00C1104E"/>
    <w:rsid w:val="00C152D8"/>
    <w:rsid w:val="00C16793"/>
    <w:rsid w:val="00C17197"/>
    <w:rsid w:val="00C172D8"/>
    <w:rsid w:val="00C177ED"/>
    <w:rsid w:val="00C201DB"/>
    <w:rsid w:val="00C20240"/>
    <w:rsid w:val="00C205AB"/>
    <w:rsid w:val="00C2088D"/>
    <w:rsid w:val="00C232BC"/>
    <w:rsid w:val="00C23CBB"/>
    <w:rsid w:val="00C248C4"/>
    <w:rsid w:val="00C24B23"/>
    <w:rsid w:val="00C25247"/>
    <w:rsid w:val="00C25297"/>
    <w:rsid w:val="00C26BBB"/>
    <w:rsid w:val="00C26E38"/>
    <w:rsid w:val="00C26F09"/>
    <w:rsid w:val="00C27045"/>
    <w:rsid w:val="00C3051C"/>
    <w:rsid w:val="00C30DAE"/>
    <w:rsid w:val="00C30FE9"/>
    <w:rsid w:val="00C31311"/>
    <w:rsid w:val="00C31837"/>
    <w:rsid w:val="00C32D3F"/>
    <w:rsid w:val="00C336ED"/>
    <w:rsid w:val="00C34236"/>
    <w:rsid w:val="00C3492C"/>
    <w:rsid w:val="00C362F9"/>
    <w:rsid w:val="00C40C62"/>
    <w:rsid w:val="00C41965"/>
    <w:rsid w:val="00C41E97"/>
    <w:rsid w:val="00C42312"/>
    <w:rsid w:val="00C42D0F"/>
    <w:rsid w:val="00C436E5"/>
    <w:rsid w:val="00C438F8"/>
    <w:rsid w:val="00C453FF"/>
    <w:rsid w:val="00C45EC9"/>
    <w:rsid w:val="00C47021"/>
    <w:rsid w:val="00C47165"/>
    <w:rsid w:val="00C47477"/>
    <w:rsid w:val="00C47CEA"/>
    <w:rsid w:val="00C50810"/>
    <w:rsid w:val="00C521BB"/>
    <w:rsid w:val="00C525E4"/>
    <w:rsid w:val="00C54D19"/>
    <w:rsid w:val="00C56CE0"/>
    <w:rsid w:val="00C6016D"/>
    <w:rsid w:val="00C605A8"/>
    <w:rsid w:val="00C60CEF"/>
    <w:rsid w:val="00C614A9"/>
    <w:rsid w:val="00C61DF2"/>
    <w:rsid w:val="00C61FA0"/>
    <w:rsid w:val="00C63539"/>
    <w:rsid w:val="00C639E5"/>
    <w:rsid w:val="00C675C2"/>
    <w:rsid w:val="00C67D57"/>
    <w:rsid w:val="00C70ADF"/>
    <w:rsid w:val="00C72B63"/>
    <w:rsid w:val="00C72EC8"/>
    <w:rsid w:val="00C7521F"/>
    <w:rsid w:val="00C77503"/>
    <w:rsid w:val="00C833B9"/>
    <w:rsid w:val="00C83613"/>
    <w:rsid w:val="00C83DC6"/>
    <w:rsid w:val="00C83F55"/>
    <w:rsid w:val="00C844D4"/>
    <w:rsid w:val="00C848C0"/>
    <w:rsid w:val="00C852BA"/>
    <w:rsid w:val="00C86672"/>
    <w:rsid w:val="00C8740B"/>
    <w:rsid w:val="00C87987"/>
    <w:rsid w:val="00C912A3"/>
    <w:rsid w:val="00C93218"/>
    <w:rsid w:val="00C957DD"/>
    <w:rsid w:val="00C96094"/>
    <w:rsid w:val="00C9740E"/>
    <w:rsid w:val="00CA0361"/>
    <w:rsid w:val="00CA043F"/>
    <w:rsid w:val="00CA33AA"/>
    <w:rsid w:val="00CA55FA"/>
    <w:rsid w:val="00CA5E09"/>
    <w:rsid w:val="00CA67DC"/>
    <w:rsid w:val="00CA719F"/>
    <w:rsid w:val="00CA7D15"/>
    <w:rsid w:val="00CB1966"/>
    <w:rsid w:val="00CB2727"/>
    <w:rsid w:val="00CB3C0E"/>
    <w:rsid w:val="00CB4244"/>
    <w:rsid w:val="00CB45EC"/>
    <w:rsid w:val="00CB5C7B"/>
    <w:rsid w:val="00CB5FF8"/>
    <w:rsid w:val="00CB745F"/>
    <w:rsid w:val="00CB7A49"/>
    <w:rsid w:val="00CC2984"/>
    <w:rsid w:val="00CC4205"/>
    <w:rsid w:val="00CC4B1D"/>
    <w:rsid w:val="00CC4FA6"/>
    <w:rsid w:val="00CC5510"/>
    <w:rsid w:val="00CC6187"/>
    <w:rsid w:val="00CC687A"/>
    <w:rsid w:val="00CC6C9E"/>
    <w:rsid w:val="00CC7801"/>
    <w:rsid w:val="00CD174D"/>
    <w:rsid w:val="00CD4546"/>
    <w:rsid w:val="00CD4F17"/>
    <w:rsid w:val="00CD6D43"/>
    <w:rsid w:val="00CD6D61"/>
    <w:rsid w:val="00CE26C7"/>
    <w:rsid w:val="00CE315F"/>
    <w:rsid w:val="00CE43D9"/>
    <w:rsid w:val="00CE5797"/>
    <w:rsid w:val="00CE6B83"/>
    <w:rsid w:val="00CE6CD9"/>
    <w:rsid w:val="00CF0C3A"/>
    <w:rsid w:val="00CF102C"/>
    <w:rsid w:val="00CF197B"/>
    <w:rsid w:val="00CF2320"/>
    <w:rsid w:val="00CF303F"/>
    <w:rsid w:val="00CF3793"/>
    <w:rsid w:val="00CF3CC9"/>
    <w:rsid w:val="00CF3E21"/>
    <w:rsid w:val="00CF4832"/>
    <w:rsid w:val="00CF4F4F"/>
    <w:rsid w:val="00CF4FE3"/>
    <w:rsid w:val="00CF51C1"/>
    <w:rsid w:val="00CF5B74"/>
    <w:rsid w:val="00CF6505"/>
    <w:rsid w:val="00CF666A"/>
    <w:rsid w:val="00CF6CD5"/>
    <w:rsid w:val="00CF76D4"/>
    <w:rsid w:val="00D01300"/>
    <w:rsid w:val="00D01619"/>
    <w:rsid w:val="00D01759"/>
    <w:rsid w:val="00D02CB4"/>
    <w:rsid w:val="00D04049"/>
    <w:rsid w:val="00D04A8A"/>
    <w:rsid w:val="00D11995"/>
    <w:rsid w:val="00D12057"/>
    <w:rsid w:val="00D12A52"/>
    <w:rsid w:val="00D13C1F"/>
    <w:rsid w:val="00D13D8D"/>
    <w:rsid w:val="00D14C75"/>
    <w:rsid w:val="00D155C9"/>
    <w:rsid w:val="00D202FC"/>
    <w:rsid w:val="00D222BB"/>
    <w:rsid w:val="00D25469"/>
    <w:rsid w:val="00D25F12"/>
    <w:rsid w:val="00D264B2"/>
    <w:rsid w:val="00D272F9"/>
    <w:rsid w:val="00D302CE"/>
    <w:rsid w:val="00D307A5"/>
    <w:rsid w:val="00D30827"/>
    <w:rsid w:val="00D30EC7"/>
    <w:rsid w:val="00D314A3"/>
    <w:rsid w:val="00D31D4B"/>
    <w:rsid w:val="00D33134"/>
    <w:rsid w:val="00D333F3"/>
    <w:rsid w:val="00D338E0"/>
    <w:rsid w:val="00D37785"/>
    <w:rsid w:val="00D40038"/>
    <w:rsid w:val="00D41E56"/>
    <w:rsid w:val="00D41F0B"/>
    <w:rsid w:val="00D424F9"/>
    <w:rsid w:val="00D439E3"/>
    <w:rsid w:val="00D43BF7"/>
    <w:rsid w:val="00D44677"/>
    <w:rsid w:val="00D44B2C"/>
    <w:rsid w:val="00D471DD"/>
    <w:rsid w:val="00D47753"/>
    <w:rsid w:val="00D502CD"/>
    <w:rsid w:val="00D50984"/>
    <w:rsid w:val="00D50DCC"/>
    <w:rsid w:val="00D51096"/>
    <w:rsid w:val="00D52811"/>
    <w:rsid w:val="00D533D5"/>
    <w:rsid w:val="00D55170"/>
    <w:rsid w:val="00D554DF"/>
    <w:rsid w:val="00D55C8F"/>
    <w:rsid w:val="00D56107"/>
    <w:rsid w:val="00D5610F"/>
    <w:rsid w:val="00D569E7"/>
    <w:rsid w:val="00D56E3F"/>
    <w:rsid w:val="00D571C7"/>
    <w:rsid w:val="00D571C8"/>
    <w:rsid w:val="00D57F20"/>
    <w:rsid w:val="00D6023D"/>
    <w:rsid w:val="00D6033B"/>
    <w:rsid w:val="00D60E6C"/>
    <w:rsid w:val="00D60F1B"/>
    <w:rsid w:val="00D61C06"/>
    <w:rsid w:val="00D62CE4"/>
    <w:rsid w:val="00D636DB"/>
    <w:rsid w:val="00D64186"/>
    <w:rsid w:val="00D645CF"/>
    <w:rsid w:val="00D65C8F"/>
    <w:rsid w:val="00D665DF"/>
    <w:rsid w:val="00D66D47"/>
    <w:rsid w:val="00D6767A"/>
    <w:rsid w:val="00D67F2C"/>
    <w:rsid w:val="00D71678"/>
    <w:rsid w:val="00D71CE3"/>
    <w:rsid w:val="00D72096"/>
    <w:rsid w:val="00D7391E"/>
    <w:rsid w:val="00D76F1A"/>
    <w:rsid w:val="00D80379"/>
    <w:rsid w:val="00D8040F"/>
    <w:rsid w:val="00D80B45"/>
    <w:rsid w:val="00D81969"/>
    <w:rsid w:val="00D81EB1"/>
    <w:rsid w:val="00D82377"/>
    <w:rsid w:val="00D83871"/>
    <w:rsid w:val="00D851EC"/>
    <w:rsid w:val="00D8704C"/>
    <w:rsid w:val="00D90232"/>
    <w:rsid w:val="00D90301"/>
    <w:rsid w:val="00D907FA"/>
    <w:rsid w:val="00D90B34"/>
    <w:rsid w:val="00D93548"/>
    <w:rsid w:val="00D93E7A"/>
    <w:rsid w:val="00D94547"/>
    <w:rsid w:val="00D95217"/>
    <w:rsid w:val="00D97392"/>
    <w:rsid w:val="00DA09E4"/>
    <w:rsid w:val="00DA11B3"/>
    <w:rsid w:val="00DA15B7"/>
    <w:rsid w:val="00DA1F31"/>
    <w:rsid w:val="00DA2E50"/>
    <w:rsid w:val="00DA3415"/>
    <w:rsid w:val="00DA3499"/>
    <w:rsid w:val="00DA3C4F"/>
    <w:rsid w:val="00DA4841"/>
    <w:rsid w:val="00DB04C5"/>
    <w:rsid w:val="00DB09C7"/>
    <w:rsid w:val="00DB0E63"/>
    <w:rsid w:val="00DB2177"/>
    <w:rsid w:val="00DB2316"/>
    <w:rsid w:val="00DB288B"/>
    <w:rsid w:val="00DB4068"/>
    <w:rsid w:val="00DB688B"/>
    <w:rsid w:val="00DB69CE"/>
    <w:rsid w:val="00DB7911"/>
    <w:rsid w:val="00DC1307"/>
    <w:rsid w:val="00DC1B79"/>
    <w:rsid w:val="00DC2B3F"/>
    <w:rsid w:val="00DC356E"/>
    <w:rsid w:val="00DC52B2"/>
    <w:rsid w:val="00DC5A52"/>
    <w:rsid w:val="00DC7241"/>
    <w:rsid w:val="00DD0102"/>
    <w:rsid w:val="00DD0648"/>
    <w:rsid w:val="00DD1CD4"/>
    <w:rsid w:val="00DD3289"/>
    <w:rsid w:val="00DD4804"/>
    <w:rsid w:val="00DD5B19"/>
    <w:rsid w:val="00DD6AB1"/>
    <w:rsid w:val="00DD72A3"/>
    <w:rsid w:val="00DD7413"/>
    <w:rsid w:val="00DD78DF"/>
    <w:rsid w:val="00DD7A08"/>
    <w:rsid w:val="00DE032B"/>
    <w:rsid w:val="00DE0DAA"/>
    <w:rsid w:val="00DE0DC6"/>
    <w:rsid w:val="00DE15E9"/>
    <w:rsid w:val="00DE1D2B"/>
    <w:rsid w:val="00DE3330"/>
    <w:rsid w:val="00DE48E4"/>
    <w:rsid w:val="00DE6A16"/>
    <w:rsid w:val="00DE71CE"/>
    <w:rsid w:val="00DF00F3"/>
    <w:rsid w:val="00DF06A5"/>
    <w:rsid w:val="00DF0966"/>
    <w:rsid w:val="00DF0B1D"/>
    <w:rsid w:val="00DF1626"/>
    <w:rsid w:val="00DF529B"/>
    <w:rsid w:val="00DF715C"/>
    <w:rsid w:val="00DF73EE"/>
    <w:rsid w:val="00E0071F"/>
    <w:rsid w:val="00E01042"/>
    <w:rsid w:val="00E015F4"/>
    <w:rsid w:val="00E0405B"/>
    <w:rsid w:val="00E05AA2"/>
    <w:rsid w:val="00E06764"/>
    <w:rsid w:val="00E06820"/>
    <w:rsid w:val="00E068D4"/>
    <w:rsid w:val="00E07EDA"/>
    <w:rsid w:val="00E104F7"/>
    <w:rsid w:val="00E10539"/>
    <w:rsid w:val="00E10B40"/>
    <w:rsid w:val="00E12D02"/>
    <w:rsid w:val="00E12E65"/>
    <w:rsid w:val="00E1381E"/>
    <w:rsid w:val="00E14914"/>
    <w:rsid w:val="00E14F9A"/>
    <w:rsid w:val="00E17257"/>
    <w:rsid w:val="00E21844"/>
    <w:rsid w:val="00E22DA5"/>
    <w:rsid w:val="00E2312A"/>
    <w:rsid w:val="00E23C29"/>
    <w:rsid w:val="00E23DBA"/>
    <w:rsid w:val="00E240C0"/>
    <w:rsid w:val="00E25D78"/>
    <w:rsid w:val="00E271F3"/>
    <w:rsid w:val="00E27752"/>
    <w:rsid w:val="00E306C3"/>
    <w:rsid w:val="00E30DCC"/>
    <w:rsid w:val="00E31B81"/>
    <w:rsid w:val="00E32401"/>
    <w:rsid w:val="00E32F6F"/>
    <w:rsid w:val="00E3412E"/>
    <w:rsid w:val="00E346F3"/>
    <w:rsid w:val="00E34BBE"/>
    <w:rsid w:val="00E34DE2"/>
    <w:rsid w:val="00E35197"/>
    <w:rsid w:val="00E35738"/>
    <w:rsid w:val="00E362A2"/>
    <w:rsid w:val="00E3707B"/>
    <w:rsid w:val="00E40410"/>
    <w:rsid w:val="00E40A6B"/>
    <w:rsid w:val="00E4138F"/>
    <w:rsid w:val="00E41751"/>
    <w:rsid w:val="00E4463F"/>
    <w:rsid w:val="00E44DFB"/>
    <w:rsid w:val="00E46454"/>
    <w:rsid w:val="00E501B2"/>
    <w:rsid w:val="00E50551"/>
    <w:rsid w:val="00E50A84"/>
    <w:rsid w:val="00E51505"/>
    <w:rsid w:val="00E51BC6"/>
    <w:rsid w:val="00E521B0"/>
    <w:rsid w:val="00E53150"/>
    <w:rsid w:val="00E531C4"/>
    <w:rsid w:val="00E53E82"/>
    <w:rsid w:val="00E54A3D"/>
    <w:rsid w:val="00E55158"/>
    <w:rsid w:val="00E556C7"/>
    <w:rsid w:val="00E55F61"/>
    <w:rsid w:val="00E56BA3"/>
    <w:rsid w:val="00E6000E"/>
    <w:rsid w:val="00E60697"/>
    <w:rsid w:val="00E60E97"/>
    <w:rsid w:val="00E60F56"/>
    <w:rsid w:val="00E60FC0"/>
    <w:rsid w:val="00E61691"/>
    <w:rsid w:val="00E61CB1"/>
    <w:rsid w:val="00E6263E"/>
    <w:rsid w:val="00E63314"/>
    <w:rsid w:val="00E638FF"/>
    <w:rsid w:val="00E6493E"/>
    <w:rsid w:val="00E64BB0"/>
    <w:rsid w:val="00E65549"/>
    <w:rsid w:val="00E66EEE"/>
    <w:rsid w:val="00E672E0"/>
    <w:rsid w:val="00E6736C"/>
    <w:rsid w:val="00E70346"/>
    <w:rsid w:val="00E70BE6"/>
    <w:rsid w:val="00E714EE"/>
    <w:rsid w:val="00E71970"/>
    <w:rsid w:val="00E7249D"/>
    <w:rsid w:val="00E728E0"/>
    <w:rsid w:val="00E7342E"/>
    <w:rsid w:val="00E74320"/>
    <w:rsid w:val="00E74A39"/>
    <w:rsid w:val="00E74DE1"/>
    <w:rsid w:val="00E7538C"/>
    <w:rsid w:val="00E7577B"/>
    <w:rsid w:val="00E75D35"/>
    <w:rsid w:val="00E765F8"/>
    <w:rsid w:val="00E8036F"/>
    <w:rsid w:val="00E806A0"/>
    <w:rsid w:val="00E80E97"/>
    <w:rsid w:val="00E82922"/>
    <w:rsid w:val="00E82C57"/>
    <w:rsid w:val="00E84FB1"/>
    <w:rsid w:val="00E84FCC"/>
    <w:rsid w:val="00E8602B"/>
    <w:rsid w:val="00E8680A"/>
    <w:rsid w:val="00E907AC"/>
    <w:rsid w:val="00E90AD6"/>
    <w:rsid w:val="00E90BE1"/>
    <w:rsid w:val="00E91B9E"/>
    <w:rsid w:val="00E93E65"/>
    <w:rsid w:val="00E943FA"/>
    <w:rsid w:val="00E958DD"/>
    <w:rsid w:val="00E961E7"/>
    <w:rsid w:val="00E967F5"/>
    <w:rsid w:val="00E968FE"/>
    <w:rsid w:val="00E96E48"/>
    <w:rsid w:val="00EA045C"/>
    <w:rsid w:val="00EA1AE9"/>
    <w:rsid w:val="00EA213E"/>
    <w:rsid w:val="00EA3CA1"/>
    <w:rsid w:val="00EA3DB4"/>
    <w:rsid w:val="00EA55A6"/>
    <w:rsid w:val="00EA5AD1"/>
    <w:rsid w:val="00EA64BE"/>
    <w:rsid w:val="00EA7C39"/>
    <w:rsid w:val="00EB2212"/>
    <w:rsid w:val="00EB3E31"/>
    <w:rsid w:val="00EB5208"/>
    <w:rsid w:val="00EB7010"/>
    <w:rsid w:val="00EC0566"/>
    <w:rsid w:val="00EC148B"/>
    <w:rsid w:val="00EC1AB1"/>
    <w:rsid w:val="00EC2178"/>
    <w:rsid w:val="00EC32AC"/>
    <w:rsid w:val="00EC3C1B"/>
    <w:rsid w:val="00EC4848"/>
    <w:rsid w:val="00EC4885"/>
    <w:rsid w:val="00EC4E9F"/>
    <w:rsid w:val="00EC50A2"/>
    <w:rsid w:val="00EC590F"/>
    <w:rsid w:val="00EC5F1E"/>
    <w:rsid w:val="00EC640A"/>
    <w:rsid w:val="00EC6A5C"/>
    <w:rsid w:val="00EC6DC5"/>
    <w:rsid w:val="00ED0C33"/>
    <w:rsid w:val="00ED2408"/>
    <w:rsid w:val="00ED24E0"/>
    <w:rsid w:val="00ED2593"/>
    <w:rsid w:val="00ED3885"/>
    <w:rsid w:val="00ED41ED"/>
    <w:rsid w:val="00ED4507"/>
    <w:rsid w:val="00ED46BA"/>
    <w:rsid w:val="00ED55F2"/>
    <w:rsid w:val="00ED5651"/>
    <w:rsid w:val="00ED68D6"/>
    <w:rsid w:val="00ED6B93"/>
    <w:rsid w:val="00ED6F19"/>
    <w:rsid w:val="00ED72CD"/>
    <w:rsid w:val="00ED7974"/>
    <w:rsid w:val="00EE0F2F"/>
    <w:rsid w:val="00EE145A"/>
    <w:rsid w:val="00EE156B"/>
    <w:rsid w:val="00EE20DD"/>
    <w:rsid w:val="00EE31B9"/>
    <w:rsid w:val="00EE496A"/>
    <w:rsid w:val="00EE4E8E"/>
    <w:rsid w:val="00EE68B1"/>
    <w:rsid w:val="00EE6B00"/>
    <w:rsid w:val="00EE7279"/>
    <w:rsid w:val="00EE7352"/>
    <w:rsid w:val="00EF05FF"/>
    <w:rsid w:val="00EF0F03"/>
    <w:rsid w:val="00EF44B2"/>
    <w:rsid w:val="00EF5718"/>
    <w:rsid w:val="00EF5ADB"/>
    <w:rsid w:val="00EF6385"/>
    <w:rsid w:val="00EF71AE"/>
    <w:rsid w:val="00EF781D"/>
    <w:rsid w:val="00F004FE"/>
    <w:rsid w:val="00F013DE"/>
    <w:rsid w:val="00F0174A"/>
    <w:rsid w:val="00F032E0"/>
    <w:rsid w:val="00F0447F"/>
    <w:rsid w:val="00F04D5B"/>
    <w:rsid w:val="00F05829"/>
    <w:rsid w:val="00F05944"/>
    <w:rsid w:val="00F06FEB"/>
    <w:rsid w:val="00F07589"/>
    <w:rsid w:val="00F0768D"/>
    <w:rsid w:val="00F10077"/>
    <w:rsid w:val="00F128C7"/>
    <w:rsid w:val="00F12B14"/>
    <w:rsid w:val="00F13BAA"/>
    <w:rsid w:val="00F1472A"/>
    <w:rsid w:val="00F15E84"/>
    <w:rsid w:val="00F17373"/>
    <w:rsid w:val="00F17818"/>
    <w:rsid w:val="00F17DE4"/>
    <w:rsid w:val="00F204DF"/>
    <w:rsid w:val="00F21F43"/>
    <w:rsid w:val="00F22B88"/>
    <w:rsid w:val="00F22E96"/>
    <w:rsid w:val="00F26319"/>
    <w:rsid w:val="00F30C19"/>
    <w:rsid w:val="00F3195B"/>
    <w:rsid w:val="00F32107"/>
    <w:rsid w:val="00F32912"/>
    <w:rsid w:val="00F3394B"/>
    <w:rsid w:val="00F35174"/>
    <w:rsid w:val="00F35176"/>
    <w:rsid w:val="00F361F5"/>
    <w:rsid w:val="00F372ED"/>
    <w:rsid w:val="00F377BB"/>
    <w:rsid w:val="00F37E4D"/>
    <w:rsid w:val="00F424E6"/>
    <w:rsid w:val="00F43B2E"/>
    <w:rsid w:val="00F4448F"/>
    <w:rsid w:val="00F453A0"/>
    <w:rsid w:val="00F467EC"/>
    <w:rsid w:val="00F5049F"/>
    <w:rsid w:val="00F50E9D"/>
    <w:rsid w:val="00F510A8"/>
    <w:rsid w:val="00F527A9"/>
    <w:rsid w:val="00F52F62"/>
    <w:rsid w:val="00F54732"/>
    <w:rsid w:val="00F566E8"/>
    <w:rsid w:val="00F5689B"/>
    <w:rsid w:val="00F5716E"/>
    <w:rsid w:val="00F579CA"/>
    <w:rsid w:val="00F60168"/>
    <w:rsid w:val="00F6025A"/>
    <w:rsid w:val="00F60385"/>
    <w:rsid w:val="00F6039F"/>
    <w:rsid w:val="00F60653"/>
    <w:rsid w:val="00F62B24"/>
    <w:rsid w:val="00F6348E"/>
    <w:rsid w:val="00F6505E"/>
    <w:rsid w:val="00F657AA"/>
    <w:rsid w:val="00F659B1"/>
    <w:rsid w:val="00F6745E"/>
    <w:rsid w:val="00F675E8"/>
    <w:rsid w:val="00F71BEA"/>
    <w:rsid w:val="00F72A09"/>
    <w:rsid w:val="00F731AD"/>
    <w:rsid w:val="00F73584"/>
    <w:rsid w:val="00F73CA5"/>
    <w:rsid w:val="00F747AC"/>
    <w:rsid w:val="00F747C2"/>
    <w:rsid w:val="00F75B0C"/>
    <w:rsid w:val="00F75BFE"/>
    <w:rsid w:val="00F770A9"/>
    <w:rsid w:val="00F812B9"/>
    <w:rsid w:val="00F81D71"/>
    <w:rsid w:val="00F82E90"/>
    <w:rsid w:val="00F83A97"/>
    <w:rsid w:val="00F86148"/>
    <w:rsid w:val="00F865A3"/>
    <w:rsid w:val="00F866D9"/>
    <w:rsid w:val="00F924F6"/>
    <w:rsid w:val="00F92A91"/>
    <w:rsid w:val="00F93214"/>
    <w:rsid w:val="00F93D64"/>
    <w:rsid w:val="00F945A7"/>
    <w:rsid w:val="00F95503"/>
    <w:rsid w:val="00F96612"/>
    <w:rsid w:val="00F97A89"/>
    <w:rsid w:val="00F97FC0"/>
    <w:rsid w:val="00FA128A"/>
    <w:rsid w:val="00FA1E71"/>
    <w:rsid w:val="00FA2060"/>
    <w:rsid w:val="00FA20B3"/>
    <w:rsid w:val="00FA28AB"/>
    <w:rsid w:val="00FA3540"/>
    <w:rsid w:val="00FA4F95"/>
    <w:rsid w:val="00FA5A80"/>
    <w:rsid w:val="00FA64D8"/>
    <w:rsid w:val="00FB1BDC"/>
    <w:rsid w:val="00FB2022"/>
    <w:rsid w:val="00FB2218"/>
    <w:rsid w:val="00FB23CA"/>
    <w:rsid w:val="00FB2973"/>
    <w:rsid w:val="00FB304E"/>
    <w:rsid w:val="00FB312B"/>
    <w:rsid w:val="00FB313A"/>
    <w:rsid w:val="00FB568A"/>
    <w:rsid w:val="00FB5933"/>
    <w:rsid w:val="00FB5D8B"/>
    <w:rsid w:val="00FB731E"/>
    <w:rsid w:val="00FC02AA"/>
    <w:rsid w:val="00FC1545"/>
    <w:rsid w:val="00FC32D2"/>
    <w:rsid w:val="00FC3CDF"/>
    <w:rsid w:val="00FC4FEA"/>
    <w:rsid w:val="00FC7C4B"/>
    <w:rsid w:val="00FD25BA"/>
    <w:rsid w:val="00FD3607"/>
    <w:rsid w:val="00FD364C"/>
    <w:rsid w:val="00FD54C4"/>
    <w:rsid w:val="00FD58F1"/>
    <w:rsid w:val="00FD5D42"/>
    <w:rsid w:val="00FD6711"/>
    <w:rsid w:val="00FD7255"/>
    <w:rsid w:val="00FD7542"/>
    <w:rsid w:val="00FE0A85"/>
    <w:rsid w:val="00FE1471"/>
    <w:rsid w:val="00FE3F15"/>
    <w:rsid w:val="00FE43EF"/>
    <w:rsid w:val="00FE4CC6"/>
    <w:rsid w:val="00FE4FDF"/>
    <w:rsid w:val="00FF0105"/>
    <w:rsid w:val="00FF10B0"/>
    <w:rsid w:val="00FF1115"/>
    <w:rsid w:val="00FF22A0"/>
    <w:rsid w:val="00FF4640"/>
    <w:rsid w:val="00FF5CBA"/>
    <w:rsid w:val="00FF5F11"/>
    <w:rsid w:val="02740B53"/>
    <w:rsid w:val="04075F7E"/>
    <w:rsid w:val="05ABAC15"/>
    <w:rsid w:val="0A3A1E55"/>
    <w:rsid w:val="0C77DDF5"/>
    <w:rsid w:val="0E92EDD5"/>
    <w:rsid w:val="0EA21F56"/>
    <w:rsid w:val="113D4770"/>
    <w:rsid w:val="11657E2C"/>
    <w:rsid w:val="11FE3F75"/>
    <w:rsid w:val="13ADBCB1"/>
    <w:rsid w:val="14477AF7"/>
    <w:rsid w:val="1780E67E"/>
    <w:rsid w:val="1B95816A"/>
    <w:rsid w:val="1DB83E8F"/>
    <w:rsid w:val="2028304D"/>
    <w:rsid w:val="20434CBB"/>
    <w:rsid w:val="20A31A1A"/>
    <w:rsid w:val="28B2B98A"/>
    <w:rsid w:val="29B8A98B"/>
    <w:rsid w:val="2B5F9E2D"/>
    <w:rsid w:val="2F016823"/>
    <w:rsid w:val="350C118F"/>
    <w:rsid w:val="359DD9FA"/>
    <w:rsid w:val="35FDD5EE"/>
    <w:rsid w:val="36762EEA"/>
    <w:rsid w:val="3726A91C"/>
    <w:rsid w:val="386C6FF0"/>
    <w:rsid w:val="39B722AE"/>
    <w:rsid w:val="39EF17F4"/>
    <w:rsid w:val="3A2924F7"/>
    <w:rsid w:val="3EBD68BA"/>
    <w:rsid w:val="40CE8857"/>
    <w:rsid w:val="43E22512"/>
    <w:rsid w:val="46E739EF"/>
    <w:rsid w:val="4A0B256F"/>
    <w:rsid w:val="4F87042C"/>
    <w:rsid w:val="54FCD153"/>
    <w:rsid w:val="5577A188"/>
    <w:rsid w:val="56A57CB1"/>
    <w:rsid w:val="587F5002"/>
    <w:rsid w:val="58A3D02D"/>
    <w:rsid w:val="5B52EA7A"/>
    <w:rsid w:val="5D9EB5CF"/>
    <w:rsid w:val="5E788C0D"/>
    <w:rsid w:val="5FCEF15B"/>
    <w:rsid w:val="61C22BFE"/>
    <w:rsid w:val="62A55DE0"/>
    <w:rsid w:val="62C1E6AB"/>
    <w:rsid w:val="67692096"/>
    <w:rsid w:val="67896014"/>
    <w:rsid w:val="690BF444"/>
    <w:rsid w:val="6C332D02"/>
    <w:rsid w:val="6CE33245"/>
    <w:rsid w:val="6D7C44E8"/>
    <w:rsid w:val="715CDF41"/>
    <w:rsid w:val="76376F95"/>
    <w:rsid w:val="7A361F46"/>
    <w:rsid w:val="7E5F70D0"/>
    <w:rsid w:val="7E77EF55"/>
    <w:rsid w:val="7F30AA2A"/>
    <w:rsid w:val="7FA8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ADE37"/>
  <w15:docId w15:val="{339C8C9A-6380-4E79-9098-3613DCC4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70B8"/>
    <w:rPr>
      <w:rFonts w:ascii="Arial" w:hAnsi="Arial"/>
      <w:lang w:val="en-US" w:eastAsia="es-ES"/>
    </w:rPr>
  </w:style>
  <w:style w:type="paragraph" w:styleId="Heading1">
    <w:name w:val="heading 1"/>
    <w:aliases w:val="HD1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uiPriority w:val="9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uiPriority w:val="9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uiPriority w:val="9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uiPriority w:val="9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52F62"/>
    <w:pPr>
      <w:spacing w:after="120"/>
      <w:ind w:left="720"/>
    </w:pPr>
    <w:rPr>
      <w:rFonts w:eastAsia="SimSun" w:cs="Arial"/>
      <w:lang w:val="en-AU" w:eastAsia="sv-SE"/>
    </w:rPr>
  </w:style>
  <w:style w:type="character" w:styleId="Emphasis">
    <w:name w:val="Emphasis"/>
    <w:basedOn w:val="DefaultParagraphFont"/>
    <w:qFormat/>
    <w:rsid w:val="00331E8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E032B"/>
    <w:rPr>
      <w:color w:val="605E5C"/>
      <w:shd w:val="clear" w:color="auto" w:fill="E1DFDD"/>
    </w:rPr>
  </w:style>
  <w:style w:type="paragraph" w:customStyle="1" w:styleId="FunctionalRequirement">
    <w:name w:val="Functional Requirement"/>
    <w:basedOn w:val="Heading3"/>
    <w:link w:val="FunctionalRequirementChar"/>
    <w:rsid w:val="00C24B23"/>
    <w:pPr>
      <w:framePr w:wrap="around" w:vAnchor="text" w:hAnchor="text" w:y="1"/>
      <w:numPr>
        <w:ilvl w:val="0"/>
        <w:numId w:val="8"/>
      </w:numPr>
      <w:tabs>
        <w:tab w:val="left" w:pos="1440"/>
      </w:tabs>
      <w:ind w:left="1800" w:hanging="1440"/>
    </w:pPr>
  </w:style>
  <w:style w:type="paragraph" w:customStyle="1" w:styleId="TableTitleGeorgia">
    <w:name w:val="Table Title_Georgia"/>
    <w:basedOn w:val="Normal"/>
    <w:uiPriority w:val="99"/>
    <w:qFormat/>
    <w:rsid w:val="00747A48"/>
    <w:pPr>
      <w:spacing w:after="40" w:line="200" w:lineRule="atLeast"/>
      <w:contextualSpacing/>
    </w:pPr>
    <w:rPr>
      <w:rFonts w:ascii="Georgia" w:hAnsi="Georgia" w:cs="Arial"/>
      <w:b/>
      <w:color w:val="FFFFFF"/>
      <w:szCs w:val="36"/>
      <w:lang w:val="es-ES" w:eastAsia="en-US"/>
    </w:rPr>
  </w:style>
  <w:style w:type="character" w:customStyle="1" w:styleId="FunctionalRequirementChar">
    <w:name w:val="Functional Requirement Char"/>
    <w:basedOn w:val="Heading3Char"/>
    <w:link w:val="FunctionalRequirement"/>
    <w:rsid w:val="00C24B23"/>
    <w:rPr>
      <w:rFonts w:ascii="Arial" w:hAnsi="Arial"/>
      <w:b/>
      <w:caps/>
      <w:sz w:val="24"/>
      <w:lang w:val="en-US" w:eastAsia="es-ES"/>
    </w:rPr>
  </w:style>
  <w:style w:type="paragraph" w:customStyle="1" w:styleId="TableTextGeorgia">
    <w:name w:val="Table Text_Georgia"/>
    <w:basedOn w:val="Normal"/>
    <w:uiPriority w:val="99"/>
    <w:qFormat/>
    <w:rsid w:val="00747A48"/>
    <w:pPr>
      <w:spacing w:after="40" w:line="200" w:lineRule="atLeast"/>
      <w:contextualSpacing/>
    </w:pPr>
    <w:rPr>
      <w:rFonts w:ascii="Georgia" w:hAnsi="Georgia"/>
      <w:lang w:eastAsia="en-US"/>
    </w:rPr>
  </w:style>
  <w:style w:type="paragraph" w:customStyle="1" w:styleId="FunctionalRequirements">
    <w:name w:val="Functional Requirements"/>
    <w:basedOn w:val="Heading3"/>
    <w:next w:val="BodyText"/>
    <w:link w:val="FunctionalRequirementsChar"/>
    <w:qFormat/>
    <w:rsid w:val="00E346F3"/>
    <w:pPr>
      <w:numPr>
        <w:ilvl w:val="0"/>
        <w:numId w:val="9"/>
      </w:numPr>
    </w:pPr>
  </w:style>
  <w:style w:type="character" w:customStyle="1" w:styleId="FunctionalRequirementsChar">
    <w:name w:val="Functional Requirements Char"/>
    <w:basedOn w:val="Heading3Char"/>
    <w:link w:val="FunctionalRequirements"/>
    <w:rsid w:val="00E346F3"/>
    <w:rPr>
      <w:rFonts w:ascii="Arial" w:hAnsi="Arial"/>
      <w:b/>
      <w:caps/>
      <w:sz w:val="24"/>
      <w:lang w:val="en-US" w:eastAsia="es-ES"/>
    </w:rPr>
  </w:style>
  <w:style w:type="character" w:customStyle="1" w:styleId="normaltextrun">
    <w:name w:val="normaltextrun"/>
    <w:basedOn w:val="DefaultParagraphFont"/>
    <w:rsid w:val="003C3DDA"/>
  </w:style>
  <w:style w:type="paragraph" w:customStyle="1" w:styleId="paragraph0">
    <w:name w:val="paragraph"/>
    <w:basedOn w:val="Normal"/>
    <w:rsid w:val="00D90232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character" w:customStyle="1" w:styleId="eop">
    <w:name w:val="eop"/>
    <w:basedOn w:val="DefaultParagraphFont"/>
    <w:rsid w:val="00D90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ahf2000.aultman.com/dfs/CorporateFinance/Finance/FTPFiles/AP" TargetMode="External"/><Relationship Id="rId18" Type="http://schemas.openxmlformats.org/officeDocument/2006/relationships/image" Target="media/image5.emf"/><Relationship Id="rId26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Worksheet.xlsx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hyperlink" Target="mailto:noreply@inforcloudsuite.com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Accounts.payable@aultman.com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mailto:BOSTeam@aultman.com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oleObject" Target="embeddings/oleObject2.bin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FSM_notification@infor.com" TargetMode="External"/><Relationship Id="rId22" Type="http://schemas.openxmlformats.org/officeDocument/2006/relationships/image" Target="media/image7.png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cheche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altName w:val="Arial Black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45DF"/>
    <w:rsid w:val="000125DA"/>
    <w:rsid w:val="00025F0B"/>
    <w:rsid w:val="00026ADF"/>
    <w:rsid w:val="00077AA3"/>
    <w:rsid w:val="000B34CB"/>
    <w:rsid w:val="000F1DF8"/>
    <w:rsid w:val="001222C5"/>
    <w:rsid w:val="0012567E"/>
    <w:rsid w:val="00134EFF"/>
    <w:rsid w:val="00166216"/>
    <w:rsid w:val="001A5B27"/>
    <w:rsid w:val="001B6ED8"/>
    <w:rsid w:val="001D186D"/>
    <w:rsid w:val="001D4F4F"/>
    <w:rsid w:val="001F5D9A"/>
    <w:rsid w:val="002733AC"/>
    <w:rsid w:val="00273A5D"/>
    <w:rsid w:val="002C2A62"/>
    <w:rsid w:val="002D15EB"/>
    <w:rsid w:val="002E5EAF"/>
    <w:rsid w:val="002E7B7B"/>
    <w:rsid w:val="0030597D"/>
    <w:rsid w:val="00310B41"/>
    <w:rsid w:val="00325313"/>
    <w:rsid w:val="00367512"/>
    <w:rsid w:val="003747FE"/>
    <w:rsid w:val="00375032"/>
    <w:rsid w:val="00383119"/>
    <w:rsid w:val="003865A9"/>
    <w:rsid w:val="003E2C69"/>
    <w:rsid w:val="003E2CAB"/>
    <w:rsid w:val="003F13C1"/>
    <w:rsid w:val="004121A5"/>
    <w:rsid w:val="00416E79"/>
    <w:rsid w:val="00447B79"/>
    <w:rsid w:val="0046745C"/>
    <w:rsid w:val="004809A8"/>
    <w:rsid w:val="00483AA3"/>
    <w:rsid w:val="00483AD4"/>
    <w:rsid w:val="004A4649"/>
    <w:rsid w:val="004C51E7"/>
    <w:rsid w:val="004D0A48"/>
    <w:rsid w:val="004D4A1F"/>
    <w:rsid w:val="004F6031"/>
    <w:rsid w:val="00511584"/>
    <w:rsid w:val="005250FF"/>
    <w:rsid w:val="005B346D"/>
    <w:rsid w:val="005C055D"/>
    <w:rsid w:val="005D4CAC"/>
    <w:rsid w:val="005D72BD"/>
    <w:rsid w:val="005E4E92"/>
    <w:rsid w:val="006063BF"/>
    <w:rsid w:val="006171FB"/>
    <w:rsid w:val="00623726"/>
    <w:rsid w:val="00647562"/>
    <w:rsid w:val="00647A52"/>
    <w:rsid w:val="00653760"/>
    <w:rsid w:val="006628E1"/>
    <w:rsid w:val="006839CF"/>
    <w:rsid w:val="006A1132"/>
    <w:rsid w:val="006E3A39"/>
    <w:rsid w:val="006E71C3"/>
    <w:rsid w:val="006F252D"/>
    <w:rsid w:val="0070085C"/>
    <w:rsid w:val="007268BD"/>
    <w:rsid w:val="00735AC7"/>
    <w:rsid w:val="0073606F"/>
    <w:rsid w:val="00740FBC"/>
    <w:rsid w:val="00747274"/>
    <w:rsid w:val="00752E91"/>
    <w:rsid w:val="00754F44"/>
    <w:rsid w:val="00777DB7"/>
    <w:rsid w:val="00790175"/>
    <w:rsid w:val="007A6D35"/>
    <w:rsid w:val="007C4476"/>
    <w:rsid w:val="008250A7"/>
    <w:rsid w:val="0086696D"/>
    <w:rsid w:val="00886518"/>
    <w:rsid w:val="008A6141"/>
    <w:rsid w:val="008A7D45"/>
    <w:rsid w:val="008C768C"/>
    <w:rsid w:val="0090361D"/>
    <w:rsid w:val="00937AA3"/>
    <w:rsid w:val="00961186"/>
    <w:rsid w:val="00974C4C"/>
    <w:rsid w:val="009825B6"/>
    <w:rsid w:val="00994F1A"/>
    <w:rsid w:val="009B610E"/>
    <w:rsid w:val="00A02414"/>
    <w:rsid w:val="00A04757"/>
    <w:rsid w:val="00A049C7"/>
    <w:rsid w:val="00A15FE1"/>
    <w:rsid w:val="00A322BE"/>
    <w:rsid w:val="00A40463"/>
    <w:rsid w:val="00A86CB3"/>
    <w:rsid w:val="00B65AF5"/>
    <w:rsid w:val="00BB2133"/>
    <w:rsid w:val="00BC0FDF"/>
    <w:rsid w:val="00BD68B1"/>
    <w:rsid w:val="00C364AF"/>
    <w:rsid w:val="00C61F7A"/>
    <w:rsid w:val="00C660F1"/>
    <w:rsid w:val="00C72B63"/>
    <w:rsid w:val="00C74E24"/>
    <w:rsid w:val="00C97BC1"/>
    <w:rsid w:val="00CC5C3E"/>
    <w:rsid w:val="00CF0C40"/>
    <w:rsid w:val="00D066CB"/>
    <w:rsid w:val="00D36C84"/>
    <w:rsid w:val="00D55C22"/>
    <w:rsid w:val="00D65CB8"/>
    <w:rsid w:val="00D70320"/>
    <w:rsid w:val="00DD3C9F"/>
    <w:rsid w:val="00E05648"/>
    <w:rsid w:val="00E0600F"/>
    <w:rsid w:val="00E25797"/>
    <w:rsid w:val="00E50464"/>
    <w:rsid w:val="00EA68DF"/>
    <w:rsid w:val="00EB66EC"/>
    <w:rsid w:val="00EB737B"/>
    <w:rsid w:val="00EE6956"/>
    <w:rsid w:val="00F112DE"/>
    <w:rsid w:val="00F16534"/>
    <w:rsid w:val="00F32054"/>
    <w:rsid w:val="00F45848"/>
    <w:rsid w:val="00F47B78"/>
    <w:rsid w:val="00F56F79"/>
    <w:rsid w:val="00F919DA"/>
    <w:rsid w:val="00FC2BFE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6AD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1a9d9d-0c39-4e44-be43-3c80d58e773c">
      <Terms xmlns="http://schemas.microsoft.com/office/infopath/2007/PartnerControls"/>
    </lcf76f155ced4ddcb4097134ff3c332f>
    <TaxCatchAll xmlns="3c72e7f1-0b0c-4fef-8c62-9d207e0f4ce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9CA502148F64792A17673794BC0D1" ma:contentTypeVersion="16" ma:contentTypeDescription="Create a new document." ma:contentTypeScope="" ma:versionID="dbf72e533c5c1c6bb119d49c942768f5">
  <xsd:schema xmlns:xsd="http://www.w3.org/2001/XMLSchema" xmlns:xs="http://www.w3.org/2001/XMLSchema" xmlns:p="http://schemas.microsoft.com/office/2006/metadata/properties" xmlns:ns2="1b1a9d9d-0c39-4e44-be43-3c80d58e773c" xmlns:ns3="3c72e7f1-0b0c-4fef-8c62-9d207e0f4ce4" targetNamespace="http://schemas.microsoft.com/office/2006/metadata/properties" ma:root="true" ma:fieldsID="6da30c3b506841bf8f63b1ba61068770" ns2:_="" ns3:_="">
    <xsd:import namespace="1b1a9d9d-0c39-4e44-be43-3c80d58e773c"/>
    <xsd:import namespace="3c72e7f1-0b0c-4fef-8c62-9d207e0f4c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a9d9d-0c39-4e44-be43-3c80d58e7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48401e6-9f98-44c8-bbf7-d770b93286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2e7f1-0b0c-4fef-8c62-9d207e0f4ce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9078112-2124-4019-8e93-68878ac09d93}" ma:internalName="TaxCatchAll" ma:showField="CatchAllData" ma:web="3c72e7f1-0b0c-4fef-8c62-9d207e0f4c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960D5D-48DB-41BB-A7DA-5EDED2EF2E79}">
  <ds:schemaRefs>
    <ds:schemaRef ds:uri="http://schemas.microsoft.com/office/2006/metadata/properties"/>
    <ds:schemaRef ds:uri="http://schemas.microsoft.com/office/infopath/2007/PartnerControls"/>
    <ds:schemaRef ds:uri="1b1a9d9d-0c39-4e44-be43-3c80d58e773c"/>
    <ds:schemaRef ds:uri="3c72e7f1-0b0c-4fef-8c62-9d207e0f4ce4"/>
  </ds:schemaRefs>
</ds:datastoreItem>
</file>

<file path=customXml/itemProps2.xml><?xml version="1.0" encoding="utf-8"?>
<ds:datastoreItem xmlns:ds="http://schemas.openxmlformats.org/officeDocument/2006/customXml" ds:itemID="{DA74B771-2911-40C1-8939-4B44CBA715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3A43B7-0CAD-4B47-9C68-5A5DD0A1B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a9d9d-0c39-4e44-be43-3c80d58e773c"/>
    <ds:schemaRef ds:uri="3c72e7f1-0b0c-4fef-8c62-9d207e0f4c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F994B5-BCF5-4150-BBB2-18B540F845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4</TotalTime>
  <Pages>17</Pages>
  <Words>1644</Words>
  <Characters>11134</Characters>
  <Application>Microsoft Office Word</Application>
  <DocSecurity>0</DocSecurity>
  <Lines>759</Lines>
  <Paragraphs>414</Paragraphs>
  <ScaleCrop>false</ScaleCrop>
  <Company>Infor</Company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AULTMAN HEALTH</dc:title>
  <dc:subject/>
  <dc:creator>Infor PMO</dc:creator>
  <cp:keywords>IPM</cp:keywords>
  <dc:description>Copyright © Infor 2013</dc:description>
  <cp:lastModifiedBy>Daryll Blu Papellero</cp:lastModifiedBy>
  <cp:revision>359</cp:revision>
  <cp:lastPrinted>2013-08-14T17:04:00Z</cp:lastPrinted>
  <dcterms:created xsi:type="dcterms:W3CDTF">2023-02-08T00:13:00Z</dcterms:created>
  <dcterms:modified xsi:type="dcterms:W3CDTF">2025-10-29T08:18:00Z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0x0101008179CA502148F64792A17673794BC0D1</vt:lpwstr>
  </property>
  <property fmtid="{D5CDD505-2E9C-101B-9397-08002B2CF9AE}" pid="3" name="MediaServiceImageTags">
    <vt:lpwstr/>
  </property>
  <property fmtid="{D5CDD505-2E9C-101B-9397-08002B2CF9AE}" pid="4" name="GrammarlyDocumentId">
    <vt:lpwstr>29fdf16fab84fcbbb3bcd6ff4393e67afb2c02a16439d66b3c78ace4e4f50a8b</vt:lpwstr>
  </property>
</Properties>
</file>